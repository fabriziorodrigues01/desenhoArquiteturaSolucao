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07C47" w14:textId="77777777" w:rsidR="007739E1" w:rsidRPr="00BC342D" w:rsidRDefault="007739E1" w:rsidP="00A06E6B">
      <w:pPr>
        <w:pStyle w:val="Corpodetexto"/>
      </w:pPr>
    </w:p>
    <w:p w14:paraId="760C8309" w14:textId="77777777" w:rsidR="007739E1" w:rsidRPr="00BC342D" w:rsidRDefault="007739E1">
      <w:pPr>
        <w:pStyle w:val="Ttulo"/>
      </w:pPr>
    </w:p>
    <w:p w14:paraId="590BE8E7" w14:textId="77777777" w:rsidR="007739E1" w:rsidRPr="00BC342D" w:rsidRDefault="007739E1">
      <w:pPr>
        <w:pStyle w:val="Ttulo"/>
      </w:pPr>
    </w:p>
    <w:p w14:paraId="38F2D0D7" w14:textId="77777777" w:rsidR="007739E1" w:rsidRPr="00BC342D" w:rsidRDefault="007739E1">
      <w:pPr>
        <w:pStyle w:val="Ttulo"/>
      </w:pPr>
    </w:p>
    <w:p w14:paraId="5642A9A9" w14:textId="77777777" w:rsidR="007739E1" w:rsidRPr="00BC342D" w:rsidRDefault="007739E1">
      <w:pPr>
        <w:pStyle w:val="Ttulo"/>
      </w:pPr>
    </w:p>
    <w:p w14:paraId="5673A544" w14:textId="77777777" w:rsidR="007739E1" w:rsidRPr="00BC342D" w:rsidRDefault="007739E1">
      <w:pPr>
        <w:pStyle w:val="Ttulo"/>
      </w:pPr>
    </w:p>
    <w:p w14:paraId="2D97F89F" w14:textId="77777777" w:rsidR="007739E1" w:rsidRPr="00BC342D" w:rsidRDefault="007739E1">
      <w:pPr>
        <w:pStyle w:val="Ttulo"/>
      </w:pPr>
    </w:p>
    <w:p w14:paraId="3A29BA36" w14:textId="4042D214" w:rsidR="007739E1" w:rsidRPr="007810EA" w:rsidRDefault="005E2543" w:rsidP="007810EA">
      <w:pPr>
        <w:pStyle w:val="Ttulo"/>
        <w:rPr>
          <w:sz w:val="40"/>
          <w:szCs w:val="40"/>
        </w:rPr>
      </w:pP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 TITLE   \* MERGEFORMAT </w:instrText>
      </w:r>
      <w:r>
        <w:rPr>
          <w:sz w:val="40"/>
          <w:szCs w:val="40"/>
        </w:rPr>
        <w:fldChar w:fldCharType="separate"/>
      </w:r>
      <w:proofErr w:type="spellStart"/>
      <w:r w:rsidR="00727B1E">
        <w:rPr>
          <w:sz w:val="40"/>
          <w:szCs w:val="40"/>
        </w:rPr>
        <w:t>Arquitetura</w:t>
      </w:r>
      <w:proofErr w:type="spellEnd"/>
      <w:r w:rsidR="00727B1E">
        <w:rPr>
          <w:sz w:val="40"/>
          <w:szCs w:val="40"/>
        </w:rPr>
        <w:t xml:space="preserve"> de </w:t>
      </w:r>
      <w:proofErr w:type="spellStart"/>
      <w:r w:rsidR="00727B1E">
        <w:rPr>
          <w:sz w:val="40"/>
          <w:szCs w:val="40"/>
        </w:rPr>
        <w:t>Solução</w:t>
      </w:r>
      <w:proofErr w:type="spellEnd"/>
      <w:r>
        <w:rPr>
          <w:sz w:val="40"/>
          <w:szCs w:val="40"/>
        </w:rPr>
        <w:fldChar w:fldCharType="end"/>
      </w:r>
    </w:p>
    <w:p w14:paraId="6DD98A46" w14:textId="3E3DC510" w:rsidR="007739E1" w:rsidRDefault="005E2543" w:rsidP="007810EA">
      <w:pPr>
        <w:pStyle w:val="Ttulo"/>
        <w:rPr>
          <w:sz w:val="40"/>
          <w:szCs w:val="40"/>
        </w:rPr>
      </w:pP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 SUBJECT   \* MERGEFORMAT </w:instrText>
      </w:r>
      <w:r>
        <w:rPr>
          <w:sz w:val="40"/>
          <w:szCs w:val="40"/>
        </w:rPr>
        <w:fldChar w:fldCharType="separate"/>
      </w:r>
      <w:r>
        <w:rPr>
          <w:sz w:val="40"/>
          <w:szCs w:val="40"/>
        </w:rPr>
        <w:fldChar w:fldCharType="end"/>
      </w:r>
    </w:p>
    <w:p w14:paraId="57631CFB" w14:textId="77777777" w:rsidR="005D2066" w:rsidRDefault="005D2066" w:rsidP="007810EA">
      <w:pPr>
        <w:pStyle w:val="Subttulo"/>
        <w:rPr>
          <w:b/>
          <w:i w:val="0"/>
          <w:kern w:val="28"/>
          <w:sz w:val="40"/>
          <w:szCs w:val="40"/>
        </w:rPr>
      </w:pPr>
    </w:p>
    <w:p w14:paraId="3BFCC8DD" w14:textId="6E3A5C52" w:rsidR="000450AE" w:rsidRPr="0067640E" w:rsidRDefault="005D2066" w:rsidP="007810EA">
      <w:pPr>
        <w:pStyle w:val="Subttulo"/>
      </w:pPr>
      <w:proofErr w:type="spellStart"/>
      <w:r>
        <w:rPr>
          <w:b/>
          <w:i w:val="0"/>
          <w:kern w:val="28"/>
          <w:sz w:val="40"/>
          <w:szCs w:val="40"/>
        </w:rPr>
        <w:t>Emissão</w:t>
      </w:r>
      <w:proofErr w:type="spellEnd"/>
      <w:r>
        <w:rPr>
          <w:b/>
          <w:i w:val="0"/>
          <w:kern w:val="28"/>
          <w:sz w:val="40"/>
          <w:szCs w:val="40"/>
        </w:rPr>
        <w:t xml:space="preserve"> de </w:t>
      </w:r>
      <w:proofErr w:type="spellStart"/>
      <w:r>
        <w:rPr>
          <w:b/>
          <w:i w:val="0"/>
          <w:kern w:val="28"/>
          <w:sz w:val="40"/>
          <w:szCs w:val="40"/>
        </w:rPr>
        <w:t>Boleto</w:t>
      </w:r>
      <w:proofErr w:type="spellEnd"/>
      <w:r>
        <w:rPr>
          <w:b/>
          <w:i w:val="0"/>
          <w:kern w:val="28"/>
          <w:sz w:val="40"/>
          <w:szCs w:val="40"/>
        </w:rPr>
        <w:t xml:space="preserve"> no Mainframe a </w:t>
      </w:r>
      <w:proofErr w:type="spellStart"/>
      <w:r>
        <w:rPr>
          <w:b/>
          <w:i w:val="0"/>
          <w:kern w:val="28"/>
          <w:sz w:val="40"/>
          <w:szCs w:val="40"/>
        </w:rPr>
        <w:t>partir</w:t>
      </w:r>
      <w:proofErr w:type="spellEnd"/>
      <w:r>
        <w:rPr>
          <w:b/>
          <w:i w:val="0"/>
          <w:kern w:val="28"/>
          <w:sz w:val="40"/>
          <w:szCs w:val="40"/>
        </w:rPr>
        <w:t xml:space="preserve"> de </w:t>
      </w:r>
      <w:proofErr w:type="spellStart"/>
      <w:r>
        <w:rPr>
          <w:b/>
          <w:i w:val="0"/>
          <w:kern w:val="28"/>
          <w:sz w:val="40"/>
          <w:szCs w:val="40"/>
        </w:rPr>
        <w:t>Requisição</w:t>
      </w:r>
      <w:proofErr w:type="spellEnd"/>
      <w:r>
        <w:rPr>
          <w:b/>
          <w:i w:val="0"/>
          <w:kern w:val="28"/>
          <w:sz w:val="40"/>
          <w:szCs w:val="40"/>
        </w:rPr>
        <w:t xml:space="preserve"> Externa</w:t>
      </w:r>
    </w:p>
    <w:p w14:paraId="6BB29735" w14:textId="25673751" w:rsidR="007739E1" w:rsidRPr="0067640E" w:rsidRDefault="005D2066" w:rsidP="007810EA">
      <w:pPr>
        <w:pStyle w:val="Subttulo"/>
      </w:pPr>
      <w:r>
        <w:rPr>
          <w:noProof/>
        </w:rPr>
        <w:t>Fevereiro</w:t>
      </w:r>
      <w:r w:rsidR="000450AE" w:rsidRPr="0067640E">
        <w:rPr>
          <w:noProof/>
        </w:rPr>
        <w:t xml:space="preserve"> </w:t>
      </w:r>
      <w:r w:rsidR="005774E6" w:rsidRPr="0067640E">
        <w:rPr>
          <w:noProof/>
        </w:rPr>
        <w:t>20</w:t>
      </w:r>
      <w:r w:rsidR="00D967C7" w:rsidRPr="0067640E">
        <w:rPr>
          <w:noProof/>
        </w:rPr>
        <w:t>2</w:t>
      </w:r>
      <w:r>
        <w:rPr>
          <w:noProof/>
        </w:rPr>
        <w:t>6</w:t>
      </w:r>
    </w:p>
    <w:p w14:paraId="3D5FACB0" w14:textId="77777777" w:rsidR="007739E1" w:rsidRPr="0067640E" w:rsidRDefault="007739E1" w:rsidP="007810EA">
      <w:pPr>
        <w:pStyle w:val="Subttulo"/>
      </w:pPr>
    </w:p>
    <w:p w14:paraId="1A70AD16" w14:textId="3E565450" w:rsidR="007739E1" w:rsidRPr="0067640E" w:rsidRDefault="007739E1" w:rsidP="007810EA">
      <w:pPr>
        <w:pStyle w:val="Subttulo"/>
      </w:pPr>
      <w:r w:rsidRPr="0067640E">
        <w:t>Version: 0</w:t>
      </w:r>
      <w:r w:rsidR="005225F9" w:rsidRPr="0067640E">
        <w:t>.</w:t>
      </w:r>
      <w:r w:rsidR="005D2066">
        <w:t>1</w:t>
      </w:r>
    </w:p>
    <w:p w14:paraId="6FACF3F7" w14:textId="3F410241" w:rsidR="007739E1" w:rsidRPr="0067640E" w:rsidRDefault="0053473B">
      <w:pPr>
        <w:pStyle w:val="HeadingA"/>
        <w:numPr>
          <w:ilvl w:val="0"/>
          <w:numId w:val="0"/>
        </w:numPr>
        <w:ind w:left="652" w:hanging="652"/>
      </w:pPr>
      <w:bookmarkStart w:id="0" w:name="TDocumentHistory"/>
      <w:proofErr w:type="spellStart"/>
      <w:r>
        <w:lastRenderedPageBreak/>
        <w:t>Histórico</w:t>
      </w:r>
      <w:proofErr w:type="spellEnd"/>
      <w:r>
        <w:t xml:space="preserve"> do </w:t>
      </w:r>
      <w:proofErr w:type="spellStart"/>
      <w:r w:rsidR="007739E1" w:rsidRPr="0067640E">
        <w:t>Document</w:t>
      </w:r>
      <w:bookmarkEnd w:id="0"/>
      <w:r w:rsidR="00CA07BC">
        <w:t>o</w:t>
      </w:r>
      <w:proofErr w:type="spellEnd"/>
    </w:p>
    <w:p w14:paraId="591835CD" w14:textId="539565F6" w:rsidR="007739E1" w:rsidRDefault="007739E1">
      <w:pPr>
        <w:pStyle w:val="HeadingB"/>
        <w:numPr>
          <w:ilvl w:val="0"/>
          <w:numId w:val="0"/>
        </w:numPr>
        <w:ind w:left="652" w:hanging="652"/>
      </w:pPr>
      <w:bookmarkStart w:id="1" w:name="TRevisionHistory"/>
      <w:proofErr w:type="spellStart"/>
      <w:r w:rsidRPr="00BC342D">
        <w:t>Revis</w:t>
      </w:r>
      <w:bookmarkEnd w:id="1"/>
      <w:r w:rsidR="00CA07BC">
        <w:t>ão</w:t>
      </w:r>
      <w:proofErr w:type="spellEnd"/>
      <w:r w:rsidR="00CA07BC">
        <w:t xml:space="preserve"> do </w:t>
      </w:r>
      <w:proofErr w:type="spellStart"/>
      <w:r w:rsidR="00CA07BC">
        <w:t>Documento</w:t>
      </w:r>
      <w:proofErr w:type="spellEnd"/>
    </w:p>
    <w:tbl>
      <w:tblPr>
        <w:tblW w:w="1006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93"/>
        <w:gridCol w:w="1167"/>
        <w:gridCol w:w="2093"/>
        <w:gridCol w:w="5812"/>
      </w:tblGrid>
      <w:tr w:rsidR="007739E1" w:rsidRPr="00032AE3" w14:paraId="134DFC06" w14:textId="77777777" w:rsidTr="00150D1D">
        <w:tc>
          <w:tcPr>
            <w:tcW w:w="993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D4E90B" w14:textId="3FF5998A" w:rsidR="007739E1" w:rsidRPr="00346480" w:rsidRDefault="007739E1" w:rsidP="00032AE3">
            <w:pPr>
              <w:widowControl w:val="0"/>
              <w:overflowPunct/>
              <w:autoSpaceDE/>
              <w:autoSpaceDN/>
              <w:adjustRightInd/>
              <w:spacing w:after="0" w:line="240" w:lineRule="atLeast"/>
              <w:jc w:val="center"/>
              <w:textAlignment w:val="auto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46480">
              <w:rPr>
                <w:rFonts w:cs="Arial"/>
                <w:b/>
                <w:bCs/>
                <w:color w:val="000000"/>
                <w:sz w:val="18"/>
                <w:szCs w:val="18"/>
              </w:rPr>
              <w:t>Revis</w:t>
            </w:r>
            <w:r w:rsidR="00CA07BC">
              <w:rPr>
                <w:rFonts w:cs="Arial"/>
                <w:b/>
                <w:bCs/>
                <w:color w:val="000000"/>
                <w:sz w:val="18"/>
                <w:szCs w:val="18"/>
              </w:rPr>
              <w:t>ão</w:t>
            </w:r>
            <w:proofErr w:type="spellEnd"/>
          </w:p>
        </w:tc>
        <w:tc>
          <w:tcPr>
            <w:tcW w:w="116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FD103B" w14:textId="1E7CB8E4" w:rsidR="007739E1" w:rsidRPr="00346480" w:rsidRDefault="007739E1" w:rsidP="00032AE3">
            <w:pPr>
              <w:widowControl w:val="0"/>
              <w:overflowPunct/>
              <w:autoSpaceDE/>
              <w:autoSpaceDN/>
              <w:adjustRightInd/>
              <w:spacing w:after="0" w:line="240" w:lineRule="atLeast"/>
              <w:jc w:val="center"/>
              <w:textAlignment w:val="auto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6480">
              <w:rPr>
                <w:rFonts w:cs="Arial"/>
                <w:b/>
                <w:bCs/>
                <w:color w:val="000000"/>
                <w:sz w:val="18"/>
                <w:szCs w:val="18"/>
              </w:rPr>
              <w:t>Dat</w:t>
            </w:r>
            <w:r w:rsidR="00CA07BC">
              <w:rPr>
                <w:rFonts w:cs="Arial"/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20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647AFA" w14:textId="75325173" w:rsidR="007739E1" w:rsidRPr="00346480" w:rsidRDefault="007739E1" w:rsidP="00032AE3">
            <w:pPr>
              <w:widowControl w:val="0"/>
              <w:overflowPunct/>
              <w:autoSpaceDE/>
              <w:autoSpaceDN/>
              <w:adjustRightInd/>
              <w:spacing w:after="0" w:line="240" w:lineRule="atLeast"/>
              <w:jc w:val="center"/>
              <w:textAlignment w:val="auto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46480">
              <w:rPr>
                <w:rFonts w:cs="Arial"/>
                <w:b/>
                <w:bCs/>
                <w:color w:val="000000"/>
                <w:sz w:val="18"/>
                <w:szCs w:val="18"/>
              </w:rPr>
              <w:t>Cr</w:t>
            </w:r>
            <w:r w:rsidR="00CA07BC">
              <w:rPr>
                <w:rFonts w:cs="Arial"/>
                <w:b/>
                <w:bCs/>
                <w:color w:val="000000"/>
                <w:sz w:val="18"/>
                <w:szCs w:val="18"/>
              </w:rPr>
              <w:t>iado</w:t>
            </w:r>
            <w:proofErr w:type="spellEnd"/>
          </w:p>
        </w:tc>
        <w:tc>
          <w:tcPr>
            <w:tcW w:w="5812" w:type="dxa"/>
            <w:tcBorders>
              <w:top w:val="single" w:sz="12" w:space="0" w:color="auto"/>
              <w:bottom w:val="single" w:sz="12" w:space="0" w:color="auto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6CEB6F8" w14:textId="2963E26D" w:rsidR="007739E1" w:rsidRPr="00346480" w:rsidRDefault="00CA07BC" w:rsidP="00032AE3">
            <w:pPr>
              <w:widowControl w:val="0"/>
              <w:overflowPunct/>
              <w:autoSpaceDE/>
              <w:autoSpaceDN/>
              <w:adjustRightInd/>
              <w:spacing w:after="0" w:line="240" w:lineRule="atLeast"/>
              <w:jc w:val="center"/>
              <w:textAlignment w:val="auto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>Descrição</w:t>
            </w:r>
            <w:proofErr w:type="spellEnd"/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>resumida</w:t>
            </w:r>
            <w:proofErr w:type="spellEnd"/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das </w:t>
            </w:r>
            <w:proofErr w:type="spellStart"/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>mudanças</w:t>
            </w:r>
            <w:proofErr w:type="spellEnd"/>
          </w:p>
        </w:tc>
      </w:tr>
      <w:tr w:rsidR="007A2304" w:rsidRPr="00C75F27" w14:paraId="21B5FC5B" w14:textId="77777777" w:rsidTr="0067640E">
        <w:tc>
          <w:tcPr>
            <w:tcW w:w="993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1A56A3E5" w14:textId="77777777" w:rsidR="007A2304" w:rsidRPr="00C75F27" w:rsidRDefault="007A2304" w:rsidP="005E2543">
            <w:pPr>
              <w:widowControl w:val="0"/>
              <w:overflowPunct/>
              <w:autoSpaceDE/>
              <w:autoSpaceDN/>
              <w:adjustRightInd/>
              <w:spacing w:after="0" w:line="240" w:lineRule="atLeast"/>
              <w:jc w:val="center"/>
              <w:textAlignment w:val="auto"/>
              <w:rPr>
                <w:rFonts w:cs="Arial"/>
                <w:sz w:val="16"/>
                <w:szCs w:val="16"/>
              </w:rPr>
            </w:pPr>
            <w:r w:rsidRPr="00C75F27">
              <w:rPr>
                <w:rFonts w:cs="Arial"/>
                <w:sz w:val="16"/>
                <w:szCs w:val="16"/>
              </w:rPr>
              <w:t>0.1</w:t>
            </w:r>
          </w:p>
        </w:tc>
        <w:tc>
          <w:tcPr>
            <w:tcW w:w="11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DA46E9" w14:textId="083C29E5" w:rsidR="007A2304" w:rsidRPr="00C75F27" w:rsidRDefault="002F03B7" w:rsidP="005E2543">
            <w:pPr>
              <w:widowControl w:val="0"/>
              <w:overflowPunct/>
              <w:autoSpaceDE/>
              <w:autoSpaceDN/>
              <w:adjustRightInd/>
              <w:spacing w:after="0" w:line="200" w:lineRule="atLeast"/>
              <w:jc w:val="center"/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  <w:r w:rsidR="005D2066">
              <w:rPr>
                <w:rFonts w:cs="Arial"/>
                <w:sz w:val="16"/>
                <w:szCs w:val="16"/>
              </w:rPr>
              <w:t>9</w:t>
            </w:r>
            <w:r w:rsidR="007A2304" w:rsidRPr="00C75F27">
              <w:rPr>
                <w:rFonts w:cs="Arial"/>
                <w:sz w:val="16"/>
                <w:szCs w:val="16"/>
              </w:rPr>
              <w:t>/</w:t>
            </w:r>
            <w:r w:rsidR="007A2304">
              <w:rPr>
                <w:rFonts w:cs="Arial"/>
                <w:sz w:val="16"/>
                <w:szCs w:val="16"/>
              </w:rPr>
              <w:t>0</w:t>
            </w:r>
            <w:r w:rsidR="00FA4936">
              <w:rPr>
                <w:rFonts w:cs="Arial"/>
                <w:sz w:val="16"/>
                <w:szCs w:val="16"/>
              </w:rPr>
              <w:t>2</w:t>
            </w:r>
            <w:r w:rsidR="007A2304" w:rsidRPr="00C75F27">
              <w:rPr>
                <w:rFonts w:cs="Arial"/>
                <w:sz w:val="16"/>
                <w:szCs w:val="16"/>
              </w:rPr>
              <w:t>/20</w:t>
            </w:r>
            <w:r>
              <w:rPr>
                <w:rFonts w:cs="Arial"/>
                <w:sz w:val="16"/>
                <w:szCs w:val="16"/>
              </w:rPr>
              <w:t>2</w:t>
            </w:r>
            <w:r w:rsidR="005D2066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20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DF0D65" w14:textId="283138CD" w:rsidR="007A2304" w:rsidRPr="00C75F27" w:rsidRDefault="005D2066" w:rsidP="005E2543">
            <w:pPr>
              <w:widowControl w:val="0"/>
              <w:overflowPunct/>
              <w:autoSpaceDE/>
              <w:autoSpaceDN/>
              <w:adjustRightInd/>
              <w:spacing w:after="0" w:line="200" w:lineRule="atLeast"/>
              <w:jc w:val="center"/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Fabrizio Rodrigues</w:t>
            </w:r>
          </w:p>
        </w:tc>
        <w:tc>
          <w:tcPr>
            <w:tcW w:w="5812" w:type="dxa"/>
            <w:tcBorders>
              <w:top w:val="single" w:sz="12" w:space="0" w:color="auto"/>
              <w:bottom w:val="single" w:sz="12" w:space="0" w:color="auto"/>
              <w:right w:val="single" w:sz="4" w:space="0" w:color="FFFFFF" w:themeColor="background1"/>
            </w:tcBorders>
          </w:tcPr>
          <w:p w14:paraId="6011B0BC" w14:textId="77777777" w:rsidR="007A2304" w:rsidRPr="00C75F27" w:rsidRDefault="007A2304" w:rsidP="005E2543">
            <w:pPr>
              <w:widowControl w:val="0"/>
              <w:overflowPunct/>
              <w:autoSpaceDE/>
              <w:autoSpaceDN/>
              <w:adjustRightInd/>
              <w:spacing w:after="0" w:line="200" w:lineRule="atLeast"/>
              <w:textAlignment w:val="auto"/>
              <w:rPr>
                <w:rFonts w:cs="Arial"/>
                <w:sz w:val="16"/>
                <w:szCs w:val="16"/>
              </w:rPr>
            </w:pPr>
            <w:r w:rsidRPr="00C75F27">
              <w:rPr>
                <w:rFonts w:cs="Arial"/>
                <w:sz w:val="16"/>
                <w:szCs w:val="16"/>
              </w:rPr>
              <w:t>Initial Version</w:t>
            </w:r>
          </w:p>
        </w:tc>
      </w:tr>
    </w:tbl>
    <w:p w14:paraId="582DBA6E" w14:textId="1550B055" w:rsidR="007739E1" w:rsidRDefault="007739E1">
      <w:pPr>
        <w:pStyle w:val="HeadingA"/>
        <w:numPr>
          <w:ilvl w:val="0"/>
          <w:numId w:val="0"/>
        </w:numPr>
        <w:ind w:left="652" w:hanging="652"/>
      </w:pPr>
      <w:bookmarkStart w:id="2" w:name="TContents"/>
      <w:proofErr w:type="spellStart"/>
      <w:r w:rsidRPr="00BC342D">
        <w:lastRenderedPageBreak/>
        <w:t>Conte</w:t>
      </w:r>
      <w:bookmarkEnd w:id="2"/>
      <w:r w:rsidR="00363842">
        <w:t>údo</w:t>
      </w:r>
      <w:proofErr w:type="spellEnd"/>
    </w:p>
    <w:p w14:paraId="6D55EBEB" w14:textId="77777777" w:rsidR="00C85785" w:rsidRDefault="00C85785" w:rsidP="00C85785"/>
    <w:p w14:paraId="14488E09" w14:textId="77777777" w:rsidR="00C85785" w:rsidRPr="00BC342D" w:rsidRDefault="00C85785" w:rsidP="00C85785"/>
    <w:p w14:paraId="29A900D0" w14:textId="645A413C" w:rsidR="00411CC2" w:rsidRDefault="003920E2">
      <w:pPr>
        <w:pStyle w:val="Sumrio1"/>
        <w:tabs>
          <w:tab w:val="left" w:pos="6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 w:rsidRPr="00BC342D">
        <w:fldChar w:fldCharType="begin"/>
      </w:r>
      <w:r w:rsidR="007739E1" w:rsidRPr="00BC342D">
        <w:instrText xml:space="preserve"> TOC \o "1-3" </w:instrText>
      </w:r>
      <w:r w:rsidRPr="00BC342D">
        <w:fldChar w:fldCharType="separate"/>
      </w:r>
      <w:r w:rsidR="00411CC2">
        <w:rPr>
          <w:noProof/>
        </w:rPr>
        <w:t>1.</w:t>
      </w:r>
      <w:r w:rsidR="00411CC2"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 w:rsidR="00411CC2">
        <w:rPr>
          <w:noProof/>
        </w:rPr>
        <w:t>Descrição da Solução</w:t>
      </w:r>
      <w:r w:rsidR="00411CC2">
        <w:rPr>
          <w:noProof/>
        </w:rPr>
        <w:tab/>
      </w:r>
      <w:r w:rsidR="00411CC2">
        <w:rPr>
          <w:noProof/>
        </w:rPr>
        <w:fldChar w:fldCharType="begin"/>
      </w:r>
      <w:r w:rsidR="00411CC2">
        <w:rPr>
          <w:noProof/>
        </w:rPr>
        <w:instrText xml:space="preserve"> PAGEREF _Toc222150451 \h </w:instrText>
      </w:r>
      <w:r w:rsidR="00411CC2">
        <w:rPr>
          <w:noProof/>
        </w:rPr>
      </w:r>
      <w:r w:rsidR="00411CC2">
        <w:rPr>
          <w:noProof/>
        </w:rPr>
        <w:fldChar w:fldCharType="separate"/>
      </w:r>
      <w:r w:rsidR="00411CC2">
        <w:rPr>
          <w:noProof/>
        </w:rPr>
        <w:t>4</w:t>
      </w:r>
      <w:r w:rsidR="00411CC2">
        <w:rPr>
          <w:noProof/>
        </w:rPr>
        <w:fldChar w:fldCharType="end"/>
      </w:r>
    </w:p>
    <w:p w14:paraId="5390E4F5" w14:textId="23B34246" w:rsidR="00411CC2" w:rsidRDefault="00411CC2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Objetivos e regras de negócio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_Toc222150452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8AC6A16" w14:textId="02D3CC05" w:rsidR="00411CC2" w:rsidRDefault="00411CC2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Escopo geral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_Toc222150453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96EBB17" w14:textId="01B0D8C7" w:rsidR="00411CC2" w:rsidRDefault="00411CC2">
      <w:pPr>
        <w:pStyle w:val="Sumrio1"/>
        <w:tabs>
          <w:tab w:val="left" w:pos="6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Cenário de negócio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_Toc222150454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80C26D0" w14:textId="47C94319" w:rsidR="00411CC2" w:rsidRDefault="00411CC2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Visão estado atual – AS-IS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_Toc222150455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39E204" w14:textId="4B26701A" w:rsidR="00411CC2" w:rsidRDefault="00411CC2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Oportunidades e Soluções – TO-BE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_Toc222150456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8A06F06" w14:textId="7CCF87BF" w:rsidR="00411CC2" w:rsidRDefault="00411CC2">
      <w:pPr>
        <w:pStyle w:val="Sumrio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2.2.1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 w:rsidRPr="007E4EA0">
        <w:rPr>
          <w:bCs/>
          <w:noProof/>
          <w:lang w:val="pt-BR"/>
        </w:rPr>
        <w:t>Cenário 1: Híbrido (Refatoração Java + MQ + Mainframe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_Toc222150457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DCFFC2A" w14:textId="752D2F2F" w:rsidR="00411CC2" w:rsidRDefault="00411CC2">
      <w:pPr>
        <w:pStyle w:val="Sumrio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2.2.2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 w:rsidRPr="007E4EA0">
        <w:rPr>
          <w:bCs/>
          <w:noProof/>
          <w:lang w:val="pt-BR"/>
        </w:rPr>
        <w:t>Cenário 2: Migração Cloud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_Toc222150458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F09BFF0" w14:textId="73A1EA46" w:rsidR="00411CC2" w:rsidRDefault="00411CC2">
      <w:pPr>
        <w:pStyle w:val="Sumrio1"/>
        <w:tabs>
          <w:tab w:val="left" w:pos="6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_Toc222150459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5500B1E" w14:textId="43DA52D8" w:rsidR="007739E1" w:rsidRPr="006A2A14" w:rsidRDefault="003920E2">
      <w:pPr>
        <w:pStyle w:val="Ttulo1"/>
        <w:numPr>
          <w:ilvl w:val="0"/>
          <w:numId w:val="1"/>
        </w:numPr>
      </w:pPr>
      <w:r w:rsidRPr="00BC342D">
        <w:lastRenderedPageBreak/>
        <w:fldChar w:fldCharType="end"/>
      </w:r>
      <w:bookmarkStart w:id="3" w:name="INSERT_HERE"/>
      <w:bookmarkStart w:id="4" w:name="_Toc264535213"/>
      <w:bookmarkStart w:id="5" w:name="_Toc222150451"/>
      <w:bookmarkEnd w:id="3"/>
      <w:proofErr w:type="spellStart"/>
      <w:r w:rsidR="00452A2F">
        <w:t>Descrição</w:t>
      </w:r>
      <w:proofErr w:type="spellEnd"/>
      <w:r w:rsidR="00452A2F">
        <w:t xml:space="preserve"> da </w:t>
      </w:r>
      <w:proofErr w:type="spellStart"/>
      <w:r w:rsidR="00452A2F">
        <w:t>Solução</w:t>
      </w:r>
      <w:bookmarkEnd w:id="5"/>
      <w:proofErr w:type="spellEnd"/>
    </w:p>
    <w:p w14:paraId="2AC76A79" w14:textId="40F309AD" w:rsidR="007739E1" w:rsidRPr="00353CD2" w:rsidRDefault="007739E1" w:rsidP="00D5170D">
      <w:pPr>
        <w:pStyle w:val="Ttulo2"/>
      </w:pPr>
      <w:bookmarkStart w:id="6" w:name="_Toc222150452"/>
      <w:proofErr w:type="spellStart"/>
      <w:r w:rsidRPr="00353CD2">
        <w:t>Obje</w:t>
      </w:r>
      <w:bookmarkStart w:id="7" w:name="_Toc371244714"/>
      <w:bookmarkStart w:id="8" w:name="_Toc454098784"/>
      <w:bookmarkStart w:id="9" w:name="_Toc454358401"/>
      <w:bookmarkStart w:id="10" w:name="_Toc455486574"/>
      <w:bookmarkStart w:id="11" w:name="_Toc473913135"/>
      <w:bookmarkStart w:id="12" w:name="_Toc254572654"/>
      <w:r w:rsidR="00452A2F">
        <w:t>tivos</w:t>
      </w:r>
      <w:proofErr w:type="spellEnd"/>
      <w:r w:rsidR="00452A2F">
        <w:t xml:space="preserve"> e </w:t>
      </w:r>
      <w:proofErr w:type="spellStart"/>
      <w:r w:rsidR="00452A2F">
        <w:t>regras</w:t>
      </w:r>
      <w:proofErr w:type="spellEnd"/>
      <w:r w:rsidR="00452A2F">
        <w:t xml:space="preserve"> de </w:t>
      </w:r>
      <w:proofErr w:type="spellStart"/>
      <w:r w:rsidR="00452A2F">
        <w:t>negócio</w:t>
      </w:r>
      <w:bookmarkEnd w:id="6"/>
      <w:proofErr w:type="spellEnd"/>
    </w:p>
    <w:p w14:paraId="625A0C49" w14:textId="18356F7E" w:rsidR="00CC2881" w:rsidRPr="00FA4936" w:rsidRDefault="004C50FC" w:rsidP="00554D99">
      <w:pPr>
        <w:jc w:val="both"/>
        <w:rPr>
          <w:lang w:val="pt-BR"/>
        </w:rPr>
      </w:pPr>
      <w:proofErr w:type="spellStart"/>
      <w:r>
        <w:t>Migrar</w:t>
      </w:r>
      <w:proofErr w:type="spellEnd"/>
      <w:r>
        <w:t xml:space="preserve"> para </w:t>
      </w:r>
      <w:proofErr w:type="spellStart"/>
      <w:r w:rsidR="00BD7E38">
        <w:t>n</w:t>
      </w:r>
      <w:r>
        <w:t>uvem</w:t>
      </w:r>
      <w:proofErr w:type="spellEnd"/>
      <w:r>
        <w:t xml:space="preserve"> o</w:t>
      </w:r>
      <w:r w:rsidR="00CC2881">
        <w:t xml:space="preserve"> </w:t>
      </w:r>
      <w:proofErr w:type="spellStart"/>
      <w:r w:rsidR="00CC2881">
        <w:t>funcionamento</w:t>
      </w:r>
      <w:proofErr w:type="spellEnd"/>
      <w:r w:rsidR="00CC2881">
        <w:t xml:space="preserve"> de um </w:t>
      </w:r>
      <w:proofErr w:type="spellStart"/>
      <w:r w:rsidR="00CC2881">
        <w:t>sistema</w:t>
      </w:r>
      <w:proofErr w:type="spellEnd"/>
      <w:r w:rsidR="00CC2881">
        <w:t xml:space="preserve"> </w:t>
      </w:r>
      <w:proofErr w:type="spellStart"/>
      <w:r>
        <w:t>em</w:t>
      </w:r>
      <w:proofErr w:type="spellEnd"/>
      <w:r w:rsidR="00CC2881">
        <w:t xml:space="preserve"> mainframe para </w:t>
      </w:r>
      <w:proofErr w:type="spellStart"/>
      <w:r w:rsidR="00CC2881">
        <w:t>gerar</w:t>
      </w:r>
      <w:proofErr w:type="spellEnd"/>
      <w:r w:rsidR="00CC2881">
        <w:t xml:space="preserve"> </w:t>
      </w:r>
      <w:proofErr w:type="spellStart"/>
      <w:r w:rsidR="00CC2881">
        <w:t>boletos</w:t>
      </w:r>
      <w:proofErr w:type="spellEnd"/>
      <w:r w:rsidR="00CC2881">
        <w:t xml:space="preserve"> a </w:t>
      </w:r>
      <w:proofErr w:type="spellStart"/>
      <w:r w:rsidR="00CC2881">
        <w:t>partir</w:t>
      </w:r>
      <w:proofErr w:type="spellEnd"/>
      <w:r w:rsidR="00CC2881">
        <w:t xml:space="preserve"> de </w:t>
      </w:r>
      <w:proofErr w:type="spellStart"/>
      <w:r w:rsidR="00CC2881">
        <w:t>requisições</w:t>
      </w:r>
      <w:proofErr w:type="spellEnd"/>
      <w:r w:rsidR="00CC2881">
        <w:t xml:space="preserve"> </w:t>
      </w:r>
      <w:proofErr w:type="spellStart"/>
      <w:r w:rsidR="00CC2881">
        <w:t>externa</w:t>
      </w:r>
      <w:r>
        <w:t>s</w:t>
      </w:r>
      <w:proofErr w:type="spellEnd"/>
      <w:r>
        <w:t>.</w:t>
      </w:r>
    </w:p>
    <w:p w14:paraId="6FE561EE" w14:textId="77777777" w:rsidR="00554D99" w:rsidRPr="00B454A1" w:rsidRDefault="00554D99" w:rsidP="00997869">
      <w:pPr>
        <w:pStyle w:val="Corpodetexto"/>
        <w:jc w:val="both"/>
        <w:rPr>
          <w:lang w:val="pt-BR"/>
        </w:rPr>
      </w:pPr>
    </w:p>
    <w:p w14:paraId="1095A41A" w14:textId="5C5E0052" w:rsidR="007739E1" w:rsidRPr="00353CD2" w:rsidRDefault="00452A2F" w:rsidP="00D5170D">
      <w:pPr>
        <w:pStyle w:val="Ttulo2"/>
      </w:pPr>
      <w:bookmarkStart w:id="13" w:name="_Toc330312775"/>
      <w:bookmarkStart w:id="14" w:name="_Toc222150453"/>
      <w:proofErr w:type="spellStart"/>
      <w:r>
        <w:t>Escopo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projeto</w:t>
      </w:r>
      <w:bookmarkEnd w:id="13"/>
      <w:bookmarkEnd w:id="14"/>
      <w:proofErr w:type="spellEnd"/>
    </w:p>
    <w:p w14:paraId="57C53217" w14:textId="7AC2F865" w:rsidR="00554D99" w:rsidRPr="00B454A1" w:rsidRDefault="00554D99" w:rsidP="00997869">
      <w:pPr>
        <w:jc w:val="both"/>
        <w:rPr>
          <w:lang w:val="pt-BR"/>
        </w:rPr>
      </w:pPr>
      <w:r w:rsidRPr="00B454A1">
        <w:rPr>
          <w:lang w:val="pt-BR"/>
        </w:rPr>
        <w:t>O escopo dos seguintes Sistemas que serão integrados:</w:t>
      </w:r>
    </w:p>
    <w:p w14:paraId="431F827C" w14:textId="2DE6821B" w:rsidR="00816349" w:rsidRPr="00D5170D" w:rsidRDefault="004C50FC" w:rsidP="0029080B">
      <w:pPr>
        <w:numPr>
          <w:ilvl w:val="0"/>
          <w:numId w:val="11"/>
        </w:numPr>
        <w:spacing w:after="0"/>
        <w:ind w:left="714" w:hanging="357"/>
        <w:jc w:val="both"/>
        <w:rPr>
          <w:lang w:val="pt-BR"/>
        </w:rPr>
      </w:pPr>
      <w:r>
        <w:rPr>
          <w:lang w:val="pt-BR"/>
        </w:rPr>
        <w:t>Canais Digitais (e-commerce)</w:t>
      </w:r>
    </w:p>
    <w:p w14:paraId="2ADD98A1" w14:textId="5D324512" w:rsidR="00816349" w:rsidRDefault="004C50FC" w:rsidP="0029080B">
      <w:pPr>
        <w:numPr>
          <w:ilvl w:val="0"/>
          <w:numId w:val="11"/>
        </w:numPr>
        <w:spacing w:after="0"/>
        <w:ind w:left="714" w:hanging="357"/>
        <w:jc w:val="both"/>
        <w:rPr>
          <w:lang w:val="pt-BR"/>
        </w:rPr>
      </w:pPr>
      <w:r>
        <w:rPr>
          <w:lang w:val="pt-BR"/>
        </w:rPr>
        <w:t xml:space="preserve">Sistema dentro de arquitetura </w:t>
      </w:r>
      <w:proofErr w:type="spellStart"/>
      <w:r>
        <w:rPr>
          <w:lang w:val="pt-BR"/>
        </w:rPr>
        <w:t>Monolitico</w:t>
      </w:r>
      <w:proofErr w:type="spellEnd"/>
    </w:p>
    <w:p w14:paraId="6C90A2C5" w14:textId="1083982D" w:rsidR="007457E3" w:rsidRDefault="007457E3" w:rsidP="0029080B">
      <w:pPr>
        <w:numPr>
          <w:ilvl w:val="0"/>
          <w:numId w:val="11"/>
        </w:numPr>
        <w:spacing w:after="0"/>
        <w:ind w:left="714" w:hanging="357"/>
        <w:jc w:val="both"/>
        <w:rPr>
          <w:lang w:val="pt-BR"/>
        </w:rPr>
      </w:pPr>
      <w:r>
        <w:rPr>
          <w:lang w:val="pt-BR"/>
        </w:rPr>
        <w:t>AWS Cloud</w:t>
      </w:r>
    </w:p>
    <w:p w14:paraId="1D13BCC3" w14:textId="1CAA69F7" w:rsidR="004C50FC" w:rsidRDefault="004C50FC" w:rsidP="0029080B">
      <w:pPr>
        <w:numPr>
          <w:ilvl w:val="0"/>
          <w:numId w:val="11"/>
        </w:numPr>
        <w:spacing w:after="0"/>
        <w:ind w:left="714" w:hanging="357"/>
        <w:jc w:val="both"/>
        <w:rPr>
          <w:lang w:val="pt-BR"/>
        </w:rPr>
      </w:pPr>
      <w:r>
        <w:rPr>
          <w:lang w:val="pt-BR"/>
        </w:rPr>
        <w:t>Sistema Mainframe</w:t>
      </w:r>
    </w:p>
    <w:p w14:paraId="4C364212" w14:textId="513E0846" w:rsidR="00A328AD" w:rsidRPr="00D5170D" w:rsidRDefault="004C50FC" w:rsidP="0029080B">
      <w:pPr>
        <w:numPr>
          <w:ilvl w:val="0"/>
          <w:numId w:val="11"/>
        </w:numPr>
        <w:spacing w:after="0"/>
        <w:ind w:left="714" w:hanging="357"/>
        <w:jc w:val="both"/>
        <w:rPr>
          <w:lang w:val="pt-BR"/>
        </w:rPr>
      </w:pPr>
      <w:r>
        <w:rPr>
          <w:lang w:val="pt-BR"/>
        </w:rPr>
        <w:t>Banco de Dados</w:t>
      </w:r>
    </w:p>
    <w:p w14:paraId="12351A34" w14:textId="77777777" w:rsidR="00CB0FC8" w:rsidRPr="008744DA" w:rsidRDefault="00CB0FC8" w:rsidP="0077485D">
      <w:pPr>
        <w:spacing w:after="0"/>
        <w:ind w:left="357"/>
        <w:jc w:val="both"/>
        <w:rPr>
          <w:lang w:val="pt-BR"/>
        </w:rPr>
      </w:pPr>
    </w:p>
    <w:p w14:paraId="1A3AFBD5" w14:textId="77777777" w:rsidR="00B35C34" w:rsidRDefault="00B35C34" w:rsidP="00353CD2">
      <w:pPr>
        <w:jc w:val="both"/>
      </w:pPr>
    </w:p>
    <w:p w14:paraId="63DBE408" w14:textId="62592E5C" w:rsidR="007739E1" w:rsidRDefault="00F35E37" w:rsidP="005B4CE9">
      <w:pPr>
        <w:pStyle w:val="Ttulo1"/>
      </w:pPr>
      <w:bookmarkStart w:id="15" w:name="_Toc358208888"/>
      <w:bookmarkStart w:id="16" w:name="_Toc358209028"/>
      <w:bookmarkStart w:id="17" w:name="_Toc358212075"/>
      <w:bookmarkStart w:id="18" w:name="_Toc358212111"/>
      <w:bookmarkStart w:id="19" w:name="_Toc358212153"/>
      <w:bookmarkStart w:id="20" w:name="_Toc358214287"/>
      <w:bookmarkStart w:id="21" w:name="_Toc358214367"/>
      <w:bookmarkStart w:id="22" w:name="_Toc358214456"/>
      <w:bookmarkStart w:id="23" w:name="_Toc358214779"/>
      <w:bookmarkStart w:id="24" w:name="_Toc358216010"/>
      <w:bookmarkStart w:id="25" w:name="_Toc358216126"/>
      <w:bookmarkStart w:id="26" w:name="_Toc222150454"/>
      <w:bookmarkEnd w:id="4"/>
      <w:bookmarkEnd w:id="7"/>
      <w:bookmarkEnd w:id="8"/>
      <w:bookmarkEnd w:id="9"/>
      <w:bookmarkEnd w:id="10"/>
      <w:bookmarkEnd w:id="11"/>
      <w:bookmarkEnd w:id="12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proofErr w:type="spellStart"/>
      <w:r>
        <w:lastRenderedPageBreak/>
        <w:t>Cenário</w:t>
      </w:r>
      <w:proofErr w:type="spellEnd"/>
      <w:r>
        <w:t xml:space="preserve"> de </w:t>
      </w:r>
      <w:proofErr w:type="spellStart"/>
      <w:r>
        <w:t>negócio</w:t>
      </w:r>
      <w:bookmarkEnd w:id="26"/>
      <w:proofErr w:type="spellEnd"/>
    </w:p>
    <w:p w14:paraId="05C7F5F4" w14:textId="047CE4FA" w:rsidR="007739E1" w:rsidRDefault="00AB3E1A" w:rsidP="00D5170D">
      <w:pPr>
        <w:pStyle w:val="Ttulo2"/>
      </w:pPr>
      <w:bookmarkStart w:id="27" w:name="_Toc358214369"/>
      <w:bookmarkStart w:id="28" w:name="_Toc358214458"/>
      <w:bookmarkStart w:id="29" w:name="_Toc358214781"/>
      <w:bookmarkStart w:id="30" w:name="_Toc358216012"/>
      <w:bookmarkStart w:id="31" w:name="_Toc358216128"/>
      <w:bookmarkStart w:id="32" w:name="_Toc222150455"/>
      <w:bookmarkEnd w:id="27"/>
      <w:bookmarkEnd w:id="28"/>
      <w:bookmarkEnd w:id="29"/>
      <w:bookmarkEnd w:id="30"/>
      <w:bookmarkEnd w:id="31"/>
      <w:proofErr w:type="spellStart"/>
      <w:r>
        <w:t>Visão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atual</w:t>
      </w:r>
      <w:proofErr w:type="spellEnd"/>
      <w:r w:rsidR="007739E1">
        <w:t xml:space="preserve"> </w:t>
      </w:r>
      <w:r w:rsidR="00EF5CE4">
        <w:t>– AS-IS</w:t>
      </w:r>
      <w:bookmarkEnd w:id="32"/>
    </w:p>
    <w:p w14:paraId="63334C75" w14:textId="77777777" w:rsidR="007739E1" w:rsidRDefault="007739E1" w:rsidP="00843B9E">
      <w:pPr>
        <w:pStyle w:val="Corpodetexto"/>
        <w:rPr>
          <w:i/>
          <w:iCs/>
        </w:rPr>
      </w:pPr>
    </w:p>
    <w:p w14:paraId="328B23C7" w14:textId="0E1B3FEA" w:rsidR="002A3A4B" w:rsidRDefault="002A3A4B" w:rsidP="002A3A4B">
      <w:pPr>
        <w:jc w:val="both"/>
      </w:pPr>
      <w:r>
        <w:rPr>
          <w:sz w:val="22"/>
        </w:rPr>
        <w:t>A</w:t>
      </w:r>
      <w:r>
        <w:t xml:space="preserve">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requisição</w:t>
      </w:r>
      <w:proofErr w:type="spellEnd"/>
      <w:r>
        <w:t xml:space="preserve"> externa, O </w:t>
      </w:r>
      <w:proofErr w:type="spellStart"/>
      <w:r>
        <w:t>cliente</w:t>
      </w:r>
      <w:proofErr w:type="spellEnd"/>
      <w:r>
        <w:t xml:space="preserve"> (ex: e-commerce)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de </w:t>
      </w:r>
      <w:proofErr w:type="spellStart"/>
      <w:r>
        <w:t>emissão</w:t>
      </w:r>
      <w:proofErr w:type="spellEnd"/>
      <w:r>
        <w:t xml:space="preserve"> de </w:t>
      </w:r>
      <w:proofErr w:type="spellStart"/>
      <w:r>
        <w:t>boleto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chamada</w:t>
      </w:r>
      <w:proofErr w:type="spellEnd"/>
      <w:r>
        <w:t xml:space="preserve"> SOAP</w:t>
      </w:r>
      <w:r w:rsidR="00852B79">
        <w:t xml:space="preserve"> </w:t>
      </w:r>
      <w:r w:rsidR="00852B79" w:rsidRPr="00FF62F7">
        <w:rPr>
          <w:b/>
          <w:sz w:val="22"/>
          <w:lang w:val="pt-BR"/>
        </w:rPr>
        <w:t>(</w:t>
      </w:r>
      <w:proofErr w:type="spellStart"/>
      <w:r w:rsidR="00852B79" w:rsidRPr="00FF62F7">
        <w:rPr>
          <w:b/>
          <w:sz w:val="22"/>
          <w:lang w:val="pt-BR"/>
        </w:rPr>
        <w:t>fire</w:t>
      </w:r>
      <w:proofErr w:type="spellEnd"/>
      <w:r w:rsidR="00852B79" w:rsidRPr="00FF62F7">
        <w:rPr>
          <w:b/>
          <w:sz w:val="22"/>
          <w:lang w:val="pt-BR"/>
        </w:rPr>
        <w:t>-</w:t>
      </w:r>
      <w:proofErr w:type="spellStart"/>
      <w:r w:rsidR="00852B79" w:rsidRPr="00FF62F7">
        <w:rPr>
          <w:b/>
          <w:sz w:val="22"/>
          <w:lang w:val="pt-BR"/>
        </w:rPr>
        <w:t>in-forget</w:t>
      </w:r>
      <w:proofErr w:type="spellEnd"/>
      <w:r w:rsidR="00852B79" w:rsidRPr="00FF62F7">
        <w:rPr>
          <w:b/>
          <w:sz w:val="22"/>
          <w:lang w:val="pt-BR"/>
        </w:rPr>
        <w:t>)</w:t>
      </w:r>
      <w:r>
        <w:t xml:space="preserve">,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cpf</w:t>
      </w:r>
      <w:proofErr w:type="spellEnd"/>
      <w:r>
        <w:t xml:space="preserve">/CNPJ do </w:t>
      </w:r>
      <w:proofErr w:type="spellStart"/>
      <w:r>
        <w:t>pagador</w:t>
      </w:r>
      <w:proofErr w:type="spellEnd"/>
      <w:r>
        <w:t xml:space="preserve">, valor </w:t>
      </w:r>
      <w:proofErr w:type="spellStart"/>
      <w:r>
        <w:t>vencimento</w:t>
      </w:r>
      <w:proofErr w:type="spellEnd"/>
      <w:r>
        <w:t xml:space="preserve">, </w:t>
      </w:r>
      <w:proofErr w:type="spellStart"/>
      <w:r>
        <w:t>instruções</w:t>
      </w:r>
      <w:proofErr w:type="spellEnd"/>
      <w:r>
        <w:t xml:space="preserve"> e o CNPJ do </w:t>
      </w:r>
      <w:proofErr w:type="spellStart"/>
      <w:r>
        <w:t>beneficiário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entram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COBOL, mas sim por um web server (</w:t>
      </w:r>
      <w:proofErr w:type="spellStart"/>
      <w:r>
        <w:t>webshpere</w:t>
      </w:r>
      <w:proofErr w:type="spellEnd"/>
      <w:r>
        <w:t xml:space="preserve">)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de um </w:t>
      </w:r>
      <w:proofErr w:type="spellStart"/>
      <w:r>
        <w:t>conector</w:t>
      </w:r>
      <w:proofErr w:type="spellEnd"/>
      <w:r>
        <w:t xml:space="preserve"> JNI é </w:t>
      </w:r>
      <w:proofErr w:type="spellStart"/>
      <w:r>
        <w:t>executada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transação</w:t>
      </w:r>
      <w:proofErr w:type="spellEnd"/>
      <w:r>
        <w:t xml:space="preserve"> CICS. A </w:t>
      </w:r>
      <w:proofErr w:type="spellStart"/>
      <w:r>
        <w:t>partir</w:t>
      </w:r>
      <w:proofErr w:type="spellEnd"/>
      <w:r>
        <w:t xml:space="preserve"> do </w:t>
      </w:r>
      <w:proofErr w:type="spellStart"/>
      <w:r>
        <w:t>recebimento</w:t>
      </w:r>
      <w:proofErr w:type="spellEnd"/>
      <w:r>
        <w:t xml:space="preserve">, o </w:t>
      </w:r>
      <w:proofErr w:type="spellStart"/>
      <w:r>
        <w:t>programa</w:t>
      </w:r>
      <w:proofErr w:type="spellEnd"/>
      <w:r>
        <w:t xml:space="preserve"> COBOL </w:t>
      </w:r>
      <w:proofErr w:type="spellStart"/>
      <w:r>
        <w:t>lê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dados, </w:t>
      </w:r>
      <w:proofErr w:type="spellStart"/>
      <w:r>
        <w:t>aplica</w:t>
      </w:r>
      <w:proofErr w:type="spellEnd"/>
      <w:r>
        <w:t xml:space="preserve"> 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calcula</w:t>
      </w:r>
      <w:proofErr w:type="spellEnd"/>
      <w:r>
        <w:t xml:space="preserve"> o </w:t>
      </w:r>
      <w:r w:rsidR="00F63D71">
        <w:t>“</w:t>
      </w:r>
      <w:proofErr w:type="spellStart"/>
      <w:r w:rsidR="00F63D71">
        <w:t>nosso</w:t>
      </w:r>
      <w:proofErr w:type="spellEnd"/>
      <w:r>
        <w:t xml:space="preserve"> </w:t>
      </w:r>
      <w:proofErr w:type="spellStart"/>
      <w:r w:rsidR="00F63D71">
        <w:t>n</w:t>
      </w:r>
      <w:r>
        <w:t>umero</w:t>
      </w:r>
      <w:proofErr w:type="spellEnd"/>
      <w:r w:rsidR="00F63D71">
        <w:t>”</w:t>
      </w:r>
      <w:r>
        <w:t xml:space="preserve"> e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do </w:t>
      </w:r>
      <w:proofErr w:type="spellStart"/>
      <w:r>
        <w:t>boleto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banco de dados DB2. </w:t>
      </w:r>
      <w:proofErr w:type="spellStart"/>
      <w:r>
        <w:t>Há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 xml:space="preserve"> que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no </w:t>
      </w:r>
      <w:proofErr w:type="spellStart"/>
      <w:r>
        <w:t>cenário</w:t>
      </w:r>
      <w:proofErr w:type="spellEnd"/>
      <w:r>
        <w:t xml:space="preserve"> de </w:t>
      </w:r>
      <w:proofErr w:type="spellStart"/>
      <w:r>
        <w:t>migração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jornada da </w:t>
      </w:r>
      <w:proofErr w:type="spellStart"/>
      <w:r>
        <w:t>emissao</w:t>
      </w:r>
      <w:proofErr w:type="spellEnd"/>
      <w:r>
        <w:t xml:space="preserve"> do </w:t>
      </w:r>
      <w:proofErr w:type="spellStart"/>
      <w:r>
        <w:t>Boleto</w:t>
      </w:r>
      <w:proofErr w:type="spellEnd"/>
      <w:r>
        <w:t xml:space="preserve">: Se o </w:t>
      </w:r>
      <w:proofErr w:type="spellStart"/>
      <w:r>
        <w:t>boleto</w:t>
      </w:r>
      <w:proofErr w:type="spellEnd"/>
      <w:r>
        <w:t xml:space="preserve"> for </w:t>
      </w:r>
      <w:proofErr w:type="spellStart"/>
      <w:r>
        <w:t>registrado</w:t>
      </w:r>
      <w:proofErr w:type="spellEnd"/>
      <w:r>
        <w:t xml:space="preserve">, o dado é </w:t>
      </w:r>
      <w:proofErr w:type="spellStart"/>
      <w:r>
        <w:t>enviado</w:t>
      </w:r>
      <w:proofErr w:type="spellEnd"/>
      <w:r>
        <w:t xml:space="preserve"> para CIP para que </w:t>
      </w:r>
      <w:proofErr w:type="spellStart"/>
      <w:r>
        <w:t>ela</w:t>
      </w:r>
      <w:proofErr w:type="spellEnd"/>
      <w:r>
        <w:t xml:space="preserve"> homologue o </w:t>
      </w:r>
      <w:proofErr w:type="spellStart"/>
      <w:r>
        <w:t>boleto</w:t>
      </w:r>
      <w:proofErr w:type="spellEnd"/>
      <w:r>
        <w:t xml:space="preserve"> para ser </w:t>
      </w:r>
      <w:proofErr w:type="spellStart"/>
      <w:r>
        <w:t>demonstrado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canais</w:t>
      </w:r>
      <w:proofErr w:type="spellEnd"/>
      <w:r>
        <w:t xml:space="preserve"> </w:t>
      </w:r>
      <w:proofErr w:type="spellStart"/>
      <w:r>
        <w:t>bancários</w:t>
      </w:r>
      <w:proofErr w:type="spellEnd"/>
      <w:r>
        <w:t xml:space="preserve"> do </w:t>
      </w:r>
      <w:proofErr w:type="spellStart"/>
      <w:r>
        <w:t>cpf</w:t>
      </w:r>
      <w:proofErr w:type="spellEnd"/>
      <w:r>
        <w:t xml:space="preserve">/CNPJ do </w:t>
      </w:r>
      <w:proofErr w:type="spellStart"/>
      <w:r>
        <w:t>pagador</w:t>
      </w:r>
      <w:proofErr w:type="spellEnd"/>
    </w:p>
    <w:p w14:paraId="3B405D40" w14:textId="748D90A4" w:rsidR="00CB5B0A" w:rsidRDefault="00CB5B0A" w:rsidP="002A3A4B">
      <w:pPr>
        <w:jc w:val="both"/>
        <w:rPr>
          <w:sz w:val="22"/>
          <w:lang w:val="pt-BR"/>
        </w:rPr>
      </w:pPr>
    </w:p>
    <w:p w14:paraId="75F2DCA9" w14:textId="76546B47" w:rsidR="002A3A4B" w:rsidRPr="00CB5B0A" w:rsidRDefault="002A3A4B" w:rsidP="002A3A4B">
      <w:pPr>
        <w:jc w:val="both"/>
        <w:rPr>
          <w:sz w:val="22"/>
          <w:lang w:val="pt-BR"/>
        </w:rPr>
      </w:pPr>
      <w:r>
        <w:rPr>
          <w:sz w:val="22"/>
          <w:lang w:val="pt-BR"/>
        </w:rPr>
        <w:t>Segue o Fluxo atual de negócio.</w:t>
      </w:r>
    </w:p>
    <w:p w14:paraId="7BA447EC" w14:textId="4D555C40" w:rsidR="00CB5B0A" w:rsidRPr="00B454A1" w:rsidRDefault="002A3A4B" w:rsidP="00A81FE5">
      <w:pPr>
        <w:jc w:val="both"/>
        <w:rPr>
          <w:sz w:val="22"/>
          <w:lang w:val="pt-BR"/>
        </w:rPr>
      </w:pPr>
      <w:r>
        <w:rPr>
          <w:noProof/>
          <w:sz w:val="22"/>
          <w:lang w:val="pt-BR"/>
        </w:rPr>
        <w:drawing>
          <wp:inline distT="0" distB="0" distL="0" distR="0" wp14:anchorId="5EC0DC90" wp14:editId="3CB72BE5">
            <wp:extent cx="6153150" cy="38785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nego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B90E" w14:textId="77777777" w:rsidR="00A81FE5" w:rsidRPr="00B454A1" w:rsidRDefault="00A81FE5" w:rsidP="00843B9E">
      <w:pPr>
        <w:pStyle w:val="Corpodetexto"/>
        <w:rPr>
          <w:i/>
          <w:iCs/>
          <w:lang w:val="pt-BR"/>
        </w:rPr>
      </w:pPr>
    </w:p>
    <w:p w14:paraId="4A514080" w14:textId="5A1BC9F4" w:rsidR="00A47DA5" w:rsidRDefault="00A47DA5" w:rsidP="001035EF">
      <w:pPr>
        <w:pStyle w:val="Corpodetexto"/>
        <w:jc w:val="center"/>
      </w:pPr>
    </w:p>
    <w:p w14:paraId="455C5553" w14:textId="024220CE" w:rsidR="00C34814" w:rsidRDefault="00C34814" w:rsidP="001035EF">
      <w:pPr>
        <w:pStyle w:val="Corpodetexto"/>
        <w:jc w:val="center"/>
      </w:pPr>
    </w:p>
    <w:p w14:paraId="3DF13589" w14:textId="2FDA1D8E" w:rsidR="00C34814" w:rsidRDefault="00C34814" w:rsidP="002A3A4B">
      <w:pPr>
        <w:pStyle w:val="Corpodetexto"/>
        <w:rPr>
          <w:lang w:val="pt-BR"/>
        </w:rPr>
      </w:pPr>
    </w:p>
    <w:p w14:paraId="35E28AF0" w14:textId="77777777" w:rsidR="0038610F" w:rsidRDefault="0038610F" w:rsidP="002A3A4B">
      <w:pPr>
        <w:pStyle w:val="Corpodetexto"/>
        <w:rPr>
          <w:lang w:val="pt-BR"/>
        </w:rPr>
      </w:pPr>
    </w:p>
    <w:p w14:paraId="4A0EABCF" w14:textId="70B7A84F" w:rsidR="000A4FF4" w:rsidRPr="000A4FF4" w:rsidRDefault="000A4FF4" w:rsidP="000A4FF4">
      <w:pPr>
        <w:pStyle w:val="Corpodetexto"/>
        <w:rPr>
          <w:lang w:val="pt-BR"/>
        </w:rPr>
      </w:pPr>
      <w:r w:rsidRPr="000A4FF4">
        <w:rPr>
          <w:lang w:val="pt-BR"/>
        </w:rPr>
        <w:t>Abaixo, detalh</w:t>
      </w:r>
      <w:r w:rsidR="007B7591">
        <w:rPr>
          <w:lang w:val="pt-BR"/>
        </w:rPr>
        <w:t>e</w:t>
      </w:r>
      <w:r w:rsidRPr="000A4FF4">
        <w:rPr>
          <w:lang w:val="pt-BR"/>
        </w:rPr>
        <w:t xml:space="preserve"> </w:t>
      </w:r>
      <w:r>
        <w:rPr>
          <w:lang w:val="pt-BR"/>
        </w:rPr>
        <w:t>d</w:t>
      </w:r>
      <w:r w:rsidRPr="000A4FF4">
        <w:rPr>
          <w:lang w:val="pt-BR"/>
        </w:rPr>
        <w:t>as etapas desse processo:</w:t>
      </w:r>
    </w:p>
    <w:p w14:paraId="2FE20FA6" w14:textId="4F21C2EB" w:rsidR="000A4FF4" w:rsidRPr="000A4FF4" w:rsidRDefault="000A4FF4" w:rsidP="000A4FF4">
      <w:pPr>
        <w:pStyle w:val="Corpodetexto"/>
        <w:rPr>
          <w:b/>
          <w:bCs/>
          <w:lang w:val="pt-BR"/>
        </w:rPr>
      </w:pPr>
      <w:r w:rsidRPr="000A4FF4">
        <w:rPr>
          <w:b/>
          <w:bCs/>
          <w:lang w:val="pt-BR"/>
        </w:rPr>
        <w:t>1. Entrada da Requisição (</w:t>
      </w:r>
      <w:r w:rsidR="00EB4E29">
        <w:rPr>
          <w:b/>
          <w:bCs/>
          <w:lang w:val="pt-BR"/>
        </w:rPr>
        <w:t>JSP</w:t>
      </w:r>
      <w:r w:rsidRPr="000A4FF4">
        <w:rPr>
          <w:b/>
          <w:bCs/>
          <w:lang w:val="pt-BR"/>
        </w:rPr>
        <w:t>)</w:t>
      </w:r>
    </w:p>
    <w:p w14:paraId="7E348CF0" w14:textId="65E323A4" w:rsidR="00EB4E29" w:rsidRPr="000A4FF4" w:rsidRDefault="000A4FF4" w:rsidP="000A4FF4">
      <w:pPr>
        <w:pStyle w:val="Corpodetexto"/>
        <w:rPr>
          <w:lang w:val="pt-BR"/>
        </w:rPr>
      </w:pPr>
      <w:r w:rsidRPr="000A4FF4">
        <w:rPr>
          <w:lang w:val="pt-BR"/>
        </w:rPr>
        <w:t>Um cliente externo (</w:t>
      </w:r>
      <w:proofErr w:type="spellStart"/>
      <w:r w:rsidR="007F7230">
        <w:rPr>
          <w:lang w:val="pt-BR"/>
        </w:rPr>
        <w:t>ex</w:t>
      </w:r>
      <w:proofErr w:type="spellEnd"/>
      <w:r w:rsidR="007F7230">
        <w:rPr>
          <w:lang w:val="pt-BR"/>
        </w:rPr>
        <w:t xml:space="preserve">: </w:t>
      </w:r>
      <w:r w:rsidRPr="000A4FF4">
        <w:rPr>
          <w:lang w:val="pt-BR"/>
        </w:rPr>
        <w:t>site de e-commerce) envia uma requisição </w:t>
      </w:r>
      <w:r w:rsidRPr="000A4FF4">
        <w:rPr>
          <w:b/>
          <w:bCs/>
          <w:lang w:val="pt-BR"/>
        </w:rPr>
        <w:t>HTTP/</w:t>
      </w:r>
      <w:r>
        <w:rPr>
          <w:b/>
          <w:bCs/>
          <w:lang w:val="pt-BR"/>
        </w:rPr>
        <w:t>SOAP</w:t>
      </w:r>
      <w:r w:rsidR="00EB4E29">
        <w:rPr>
          <w:b/>
          <w:bCs/>
          <w:lang w:val="pt-BR"/>
        </w:rPr>
        <w:t xml:space="preserve"> </w:t>
      </w:r>
      <w:r w:rsidR="00EB4E29" w:rsidRPr="00EB4E29">
        <w:rPr>
          <w:bCs/>
          <w:lang w:val="pt-BR"/>
        </w:rPr>
        <w:t>utilizando</w:t>
      </w:r>
      <w:r w:rsidR="00A32AC8">
        <w:rPr>
          <w:bCs/>
          <w:lang w:val="pt-BR"/>
        </w:rPr>
        <w:t xml:space="preserve"> </w:t>
      </w:r>
      <w:proofErr w:type="spellStart"/>
      <w:r w:rsidR="00EB4E29">
        <w:rPr>
          <w:bCs/>
          <w:lang w:val="pt-BR"/>
        </w:rPr>
        <w:t>Javascript</w:t>
      </w:r>
      <w:proofErr w:type="spellEnd"/>
      <w:r w:rsidR="00EB4E29">
        <w:rPr>
          <w:bCs/>
          <w:lang w:val="pt-BR"/>
        </w:rPr>
        <w:t xml:space="preserve"> (</w:t>
      </w:r>
      <w:proofErr w:type="spellStart"/>
      <w:r w:rsidR="00A32AC8">
        <w:rPr>
          <w:bCs/>
          <w:lang w:val="pt-BR"/>
        </w:rPr>
        <w:t>Fetch</w:t>
      </w:r>
      <w:proofErr w:type="spellEnd"/>
      <w:r w:rsidR="00A32AC8">
        <w:rPr>
          <w:bCs/>
          <w:lang w:val="pt-BR"/>
        </w:rPr>
        <w:t xml:space="preserve"> API</w:t>
      </w:r>
      <w:r w:rsidR="00EB4E29">
        <w:rPr>
          <w:bCs/>
          <w:lang w:val="pt-BR"/>
        </w:rPr>
        <w:t>)</w:t>
      </w:r>
      <w:r w:rsidR="00A32AC8">
        <w:rPr>
          <w:bCs/>
          <w:lang w:val="pt-BR"/>
        </w:rPr>
        <w:t xml:space="preserve"> inserido no HTML para enviar o envelope XML</w:t>
      </w:r>
      <w:r w:rsidR="00A32AC8">
        <w:rPr>
          <w:lang w:val="pt-BR"/>
        </w:rPr>
        <w:t>.</w:t>
      </w:r>
    </w:p>
    <w:p w14:paraId="2E5B48F9" w14:textId="39B0C57A" w:rsidR="00193C06" w:rsidRPr="000A4FF4" w:rsidRDefault="00A32AC8" w:rsidP="000A4FF4">
      <w:pPr>
        <w:pStyle w:val="Corpodetexto"/>
        <w:rPr>
          <w:b/>
          <w:bCs/>
          <w:lang w:val="pt-BR"/>
        </w:rPr>
      </w:pPr>
      <w:r w:rsidRPr="000A4FF4">
        <w:rPr>
          <w:b/>
          <w:bCs/>
          <w:lang w:val="pt-BR"/>
        </w:rPr>
        <w:t xml:space="preserve">2. </w:t>
      </w:r>
      <w:r>
        <w:rPr>
          <w:b/>
          <w:bCs/>
          <w:lang w:val="pt-BR"/>
        </w:rPr>
        <w:t>Web server</w:t>
      </w:r>
      <w:r w:rsidRPr="000A4FF4">
        <w:rPr>
          <w:b/>
          <w:bCs/>
          <w:lang w:val="pt-BR"/>
        </w:rPr>
        <w:t xml:space="preserve"> (</w:t>
      </w:r>
      <w:r>
        <w:rPr>
          <w:b/>
          <w:bCs/>
          <w:lang w:val="pt-BR"/>
        </w:rPr>
        <w:t>WAS)</w:t>
      </w:r>
    </w:p>
    <w:p w14:paraId="37B36A7F" w14:textId="5B308C3B" w:rsidR="00A32AC8" w:rsidRDefault="00A32AC8" w:rsidP="000A4FF4">
      <w:pPr>
        <w:pStyle w:val="Corpodetexto"/>
        <w:rPr>
          <w:lang w:val="pt-BR"/>
        </w:rPr>
      </w:pPr>
      <w:r w:rsidRPr="000A4FF4">
        <w:rPr>
          <w:lang w:val="pt-BR"/>
        </w:rPr>
        <w:t xml:space="preserve">Como o mainframe geralmente não processa essas chamadas diretamente em sua forma nativa, utiliza-se </w:t>
      </w:r>
      <w:r>
        <w:rPr>
          <w:lang w:val="pt-BR"/>
        </w:rPr>
        <w:t>o</w:t>
      </w:r>
      <w:r w:rsidRPr="000A4FF4">
        <w:rPr>
          <w:lang w:val="pt-BR"/>
        </w:rPr>
        <w:t xml:space="preserve"> middleware </w:t>
      </w:r>
      <w:r>
        <w:rPr>
          <w:lang w:val="pt-BR"/>
        </w:rPr>
        <w:t xml:space="preserve">usando </w:t>
      </w:r>
      <w:r w:rsidR="0023765F">
        <w:rPr>
          <w:lang w:val="pt-BR"/>
        </w:rPr>
        <w:t xml:space="preserve">JNDI (Java </w:t>
      </w:r>
      <w:proofErr w:type="spellStart"/>
      <w:r w:rsidR="0023765F">
        <w:rPr>
          <w:lang w:val="pt-BR"/>
        </w:rPr>
        <w:t>Naming</w:t>
      </w:r>
      <w:proofErr w:type="spellEnd"/>
      <w:r w:rsidR="0023765F">
        <w:rPr>
          <w:lang w:val="pt-BR"/>
        </w:rPr>
        <w:t xml:space="preserve"> </w:t>
      </w:r>
      <w:proofErr w:type="spellStart"/>
      <w:r w:rsidR="0023765F">
        <w:rPr>
          <w:lang w:val="pt-BR"/>
        </w:rPr>
        <w:t>and</w:t>
      </w:r>
      <w:proofErr w:type="spellEnd"/>
      <w:r w:rsidR="0023765F">
        <w:rPr>
          <w:lang w:val="pt-BR"/>
        </w:rPr>
        <w:t xml:space="preserve"> </w:t>
      </w:r>
      <w:proofErr w:type="spellStart"/>
      <w:r w:rsidR="0023765F">
        <w:rPr>
          <w:lang w:val="pt-BR"/>
        </w:rPr>
        <w:t>Directory</w:t>
      </w:r>
      <w:proofErr w:type="spellEnd"/>
      <w:r w:rsidR="0023765F">
        <w:rPr>
          <w:lang w:val="pt-BR"/>
        </w:rPr>
        <w:t xml:space="preserve"> Interface) </w:t>
      </w:r>
      <w:r w:rsidR="0023765F" w:rsidRPr="000A4FF4">
        <w:rPr>
          <w:lang w:val="pt-BR"/>
        </w:rPr>
        <w:t xml:space="preserve">para traduzir o </w:t>
      </w:r>
      <w:proofErr w:type="spellStart"/>
      <w:r w:rsidR="0023765F">
        <w:rPr>
          <w:lang w:val="pt-BR"/>
        </w:rPr>
        <w:t>Payload</w:t>
      </w:r>
      <w:proofErr w:type="spellEnd"/>
      <w:r w:rsidR="0023765F">
        <w:rPr>
          <w:lang w:val="pt-BR"/>
        </w:rPr>
        <w:t xml:space="preserve"> (XML) </w:t>
      </w:r>
      <w:r w:rsidRPr="000A4FF4">
        <w:rPr>
          <w:lang w:val="pt-BR"/>
        </w:rPr>
        <w:t>em um formato que o mainframe entenda</w:t>
      </w:r>
      <w:r w:rsidR="000A4E6F">
        <w:rPr>
          <w:lang w:val="pt-BR"/>
        </w:rPr>
        <w:t xml:space="preserve"> (</w:t>
      </w:r>
      <w:proofErr w:type="spellStart"/>
      <w:r w:rsidR="000A4E6F">
        <w:rPr>
          <w:lang w:val="pt-BR"/>
        </w:rPr>
        <w:t>commarea</w:t>
      </w:r>
      <w:proofErr w:type="spellEnd"/>
      <w:r w:rsidR="000A4E6F">
        <w:rPr>
          <w:lang w:val="pt-BR"/>
        </w:rPr>
        <w:t>).</w:t>
      </w:r>
    </w:p>
    <w:p w14:paraId="2760AE80" w14:textId="125EE8BF" w:rsidR="00A32AC8" w:rsidRDefault="00A32AC8" w:rsidP="000A4FF4">
      <w:pPr>
        <w:pStyle w:val="Corpodetexto"/>
        <w:rPr>
          <w:lang w:val="pt-BR"/>
        </w:rPr>
      </w:pPr>
      <w:r>
        <w:rPr>
          <w:b/>
          <w:bCs/>
          <w:lang w:val="pt-BR"/>
        </w:rPr>
        <w:t xml:space="preserve">3. </w:t>
      </w:r>
      <w:r w:rsidRPr="000A4FF4">
        <w:rPr>
          <w:b/>
          <w:bCs/>
          <w:lang w:val="pt-BR"/>
        </w:rPr>
        <w:t>Processamento Transacional (CICS)</w:t>
      </w:r>
    </w:p>
    <w:p w14:paraId="24990B0B" w14:textId="2D59E5AD" w:rsidR="000A4FF4" w:rsidRDefault="000A4FF4" w:rsidP="0023765F">
      <w:pPr>
        <w:pStyle w:val="Corpodetexto"/>
        <w:rPr>
          <w:lang w:val="pt-BR"/>
        </w:rPr>
      </w:pPr>
      <w:r w:rsidRPr="000A4FF4">
        <w:rPr>
          <w:lang w:val="pt-BR"/>
        </w:rPr>
        <w:t>A requisição chega ao </w:t>
      </w:r>
      <w:r w:rsidRPr="000A4FF4">
        <w:rPr>
          <w:b/>
          <w:bCs/>
          <w:lang w:val="pt-BR"/>
        </w:rPr>
        <w:t>CICS (</w:t>
      </w:r>
      <w:proofErr w:type="spellStart"/>
      <w:r w:rsidRPr="000A4FF4">
        <w:rPr>
          <w:b/>
          <w:bCs/>
          <w:lang w:val="pt-BR"/>
        </w:rPr>
        <w:t>Customer</w:t>
      </w:r>
      <w:proofErr w:type="spellEnd"/>
      <w:r w:rsidRPr="000A4FF4">
        <w:rPr>
          <w:b/>
          <w:bCs/>
          <w:lang w:val="pt-BR"/>
        </w:rPr>
        <w:t xml:space="preserve"> </w:t>
      </w:r>
      <w:proofErr w:type="spellStart"/>
      <w:r w:rsidRPr="000A4FF4">
        <w:rPr>
          <w:b/>
          <w:bCs/>
          <w:lang w:val="pt-BR"/>
        </w:rPr>
        <w:t>Information</w:t>
      </w:r>
      <w:proofErr w:type="spellEnd"/>
      <w:r w:rsidRPr="000A4FF4">
        <w:rPr>
          <w:b/>
          <w:bCs/>
          <w:lang w:val="pt-BR"/>
        </w:rPr>
        <w:t xml:space="preserve"> </w:t>
      </w:r>
      <w:proofErr w:type="spellStart"/>
      <w:r w:rsidRPr="000A4FF4">
        <w:rPr>
          <w:b/>
          <w:bCs/>
          <w:lang w:val="pt-BR"/>
        </w:rPr>
        <w:t>Control</w:t>
      </w:r>
      <w:proofErr w:type="spellEnd"/>
      <w:r w:rsidRPr="000A4FF4">
        <w:rPr>
          <w:b/>
          <w:bCs/>
          <w:lang w:val="pt-BR"/>
        </w:rPr>
        <w:t xml:space="preserve"> System)</w:t>
      </w:r>
      <w:r w:rsidRPr="000A4FF4">
        <w:rPr>
          <w:lang w:val="pt-BR"/>
        </w:rPr>
        <w:t>, o monitor de transações do mainframe</w:t>
      </w:r>
      <w:r w:rsidR="0023765F">
        <w:rPr>
          <w:lang w:val="pt-BR"/>
        </w:rPr>
        <w:t xml:space="preserve"> para</w:t>
      </w:r>
      <w:r w:rsidR="00193C06" w:rsidRPr="00193C06">
        <w:rPr>
          <w:lang w:val="pt-BR"/>
        </w:rPr>
        <w:t xml:space="preserve"> identifica</w:t>
      </w:r>
      <w:r w:rsidR="0023765F">
        <w:rPr>
          <w:lang w:val="pt-BR"/>
        </w:rPr>
        <w:t>r</w:t>
      </w:r>
      <w:r w:rsidR="00193C06" w:rsidRPr="00193C06">
        <w:rPr>
          <w:lang w:val="pt-BR"/>
        </w:rPr>
        <w:t xml:space="preserve"> a transação correta a ser executada com base nos dados recebidos.</w:t>
      </w:r>
    </w:p>
    <w:p w14:paraId="10CFE92D" w14:textId="39477DA2" w:rsidR="0023765F" w:rsidRDefault="0023765F" w:rsidP="000A4FF4">
      <w:pPr>
        <w:pStyle w:val="Corpodetexto"/>
      </w:pPr>
      <w:r w:rsidRPr="0023765F">
        <w:t xml:space="preserve">Um </w:t>
      </w:r>
      <w:proofErr w:type="spellStart"/>
      <w:r w:rsidRPr="0023765F">
        <w:t>programa</w:t>
      </w:r>
      <w:proofErr w:type="spellEnd"/>
      <w:r w:rsidRPr="0023765F">
        <w:t xml:space="preserve">, </w:t>
      </w:r>
      <w:proofErr w:type="spellStart"/>
      <w:r w:rsidRPr="0023765F">
        <w:t>geralmente</w:t>
      </w:r>
      <w:proofErr w:type="spellEnd"/>
      <w:r w:rsidRPr="0023765F">
        <w:t xml:space="preserve"> </w:t>
      </w:r>
      <w:proofErr w:type="spellStart"/>
      <w:r w:rsidRPr="0023765F">
        <w:t>escrito</w:t>
      </w:r>
      <w:proofErr w:type="spellEnd"/>
      <w:r w:rsidRPr="0023765F">
        <w:t xml:space="preserve"> </w:t>
      </w:r>
      <w:proofErr w:type="spellStart"/>
      <w:r w:rsidRPr="0023765F">
        <w:t>em</w:t>
      </w:r>
      <w:proofErr w:type="spellEnd"/>
      <w:r w:rsidRPr="0023765F">
        <w:t> </w:t>
      </w:r>
      <w:r w:rsidRPr="0023765F">
        <w:rPr>
          <w:b/>
          <w:bCs/>
        </w:rPr>
        <w:t>COBOL</w:t>
      </w:r>
      <w:r>
        <w:rPr>
          <w:b/>
          <w:bCs/>
        </w:rPr>
        <w:t xml:space="preserve"> </w:t>
      </w:r>
      <w:r>
        <w:rPr>
          <w:bCs/>
        </w:rPr>
        <w:t>(copybook)</w:t>
      </w:r>
      <w:r w:rsidRPr="0023765F">
        <w:t xml:space="preserve">, </w:t>
      </w:r>
      <w:proofErr w:type="spellStart"/>
      <w:r w:rsidRPr="0023765F">
        <w:t>valida</w:t>
      </w:r>
      <w:proofErr w:type="spellEnd"/>
      <w:r w:rsidRPr="0023765F">
        <w:t xml:space="preserve"> </w:t>
      </w:r>
      <w:proofErr w:type="spellStart"/>
      <w:r w:rsidRPr="0023765F">
        <w:t>os</w:t>
      </w:r>
      <w:proofErr w:type="spellEnd"/>
      <w:r w:rsidRPr="0023765F">
        <w:t xml:space="preserve"> dados do </w:t>
      </w:r>
      <w:proofErr w:type="spellStart"/>
      <w:r w:rsidRPr="0023765F">
        <w:t>cliente</w:t>
      </w:r>
      <w:proofErr w:type="spellEnd"/>
      <w:r w:rsidRPr="0023765F">
        <w:t xml:space="preserve">, </w:t>
      </w:r>
      <w:proofErr w:type="spellStart"/>
      <w:r w:rsidR="000478EE">
        <w:t>realiza</w:t>
      </w:r>
      <w:proofErr w:type="spellEnd"/>
      <w:r w:rsidR="000478EE">
        <w:t xml:space="preserve"> o </w:t>
      </w:r>
      <w:proofErr w:type="spellStart"/>
      <w:r w:rsidR="000478EE">
        <w:t>cálculo</w:t>
      </w:r>
      <w:proofErr w:type="spellEnd"/>
      <w:r w:rsidR="000478EE">
        <w:t xml:space="preserve"> do </w:t>
      </w:r>
      <w:proofErr w:type="spellStart"/>
      <w:r w:rsidR="000478EE">
        <w:t>boleto</w:t>
      </w:r>
      <w:proofErr w:type="spellEnd"/>
      <w:r w:rsidR="000478EE">
        <w:t xml:space="preserve"> </w:t>
      </w:r>
      <w:r w:rsidRPr="0023765F">
        <w:t>e</w:t>
      </w:r>
      <w:r>
        <w:t xml:space="preserve"> </w:t>
      </w:r>
      <w:proofErr w:type="spellStart"/>
      <w:r>
        <w:t>aplica</w:t>
      </w:r>
      <w:proofErr w:type="spellEnd"/>
      <w:r w:rsidRPr="0023765F">
        <w:t xml:space="preserve"> as </w:t>
      </w:r>
      <w:proofErr w:type="spellStart"/>
      <w:r w:rsidRPr="0023765F">
        <w:t>regras</w:t>
      </w:r>
      <w:proofErr w:type="spellEnd"/>
      <w:r w:rsidRPr="0023765F">
        <w:t xml:space="preserve"> de </w:t>
      </w:r>
      <w:proofErr w:type="spellStart"/>
      <w:r w:rsidRPr="0023765F">
        <w:t>cobrança</w:t>
      </w:r>
      <w:proofErr w:type="spellEnd"/>
      <w:r w:rsidRPr="0023765F">
        <w:t xml:space="preserve"> no banco de dados (</w:t>
      </w:r>
      <w:proofErr w:type="spellStart"/>
      <w:r w:rsidRPr="0023765F">
        <w:t>como</w:t>
      </w:r>
      <w:proofErr w:type="spellEnd"/>
      <w:r w:rsidRPr="0023765F">
        <w:t xml:space="preserve"> o </w:t>
      </w:r>
      <w:r w:rsidRPr="0023765F">
        <w:rPr>
          <w:b/>
          <w:bCs/>
        </w:rPr>
        <w:t>DB2</w:t>
      </w:r>
      <w:r w:rsidRPr="0023765F">
        <w:t>).</w:t>
      </w:r>
    </w:p>
    <w:p w14:paraId="625A3DCA" w14:textId="7FB48650" w:rsidR="000478EE" w:rsidRDefault="000478EE" w:rsidP="000478EE">
      <w:pPr>
        <w:pStyle w:val="Corpodetexto"/>
        <w:rPr>
          <w:lang w:val="pt-BR"/>
        </w:rPr>
      </w:pPr>
      <w:r>
        <w:rPr>
          <w:b/>
          <w:bCs/>
          <w:lang w:val="pt-BR"/>
        </w:rPr>
        <w:t>4. Registro do Boleto</w:t>
      </w:r>
    </w:p>
    <w:p w14:paraId="6BD51ABB" w14:textId="72D1255B" w:rsidR="000478EE" w:rsidRDefault="000478EE" w:rsidP="000A4FF4">
      <w:pPr>
        <w:pStyle w:val="Corpodetexto"/>
      </w:pPr>
      <w:proofErr w:type="spellStart"/>
      <w:r>
        <w:t>O</w:t>
      </w:r>
      <w:r w:rsidRPr="000478EE">
        <w:t>s</w:t>
      </w:r>
      <w:proofErr w:type="spellEnd"/>
      <w:r w:rsidRPr="000478EE">
        <w:t xml:space="preserve"> dados da </w:t>
      </w:r>
      <w:proofErr w:type="spellStart"/>
      <w:r w:rsidRPr="000478EE">
        <w:t>emissão</w:t>
      </w:r>
      <w:proofErr w:type="spellEnd"/>
      <w:r w:rsidRPr="000478EE">
        <w:t xml:space="preserve"> </w:t>
      </w:r>
      <w:r w:rsidR="00C417AB">
        <w:t xml:space="preserve">do </w:t>
      </w:r>
      <w:proofErr w:type="spellStart"/>
      <w:r w:rsidR="00C417AB">
        <w:t>bolerto</w:t>
      </w:r>
      <w:proofErr w:type="spellEnd"/>
      <w:r w:rsidR="00C417AB">
        <w:t xml:space="preserve"> </w:t>
      </w:r>
      <w:proofErr w:type="spellStart"/>
      <w:r w:rsidRPr="000478EE">
        <w:t>são</w:t>
      </w:r>
      <w:proofErr w:type="spellEnd"/>
      <w:r w:rsidRPr="000478EE">
        <w:t xml:space="preserve"> </w:t>
      </w:r>
      <w:proofErr w:type="spellStart"/>
      <w:r w:rsidRPr="000478EE">
        <w:t>acumulados</w:t>
      </w:r>
      <w:proofErr w:type="spellEnd"/>
      <w:r w:rsidRPr="000478EE">
        <w:t xml:space="preserve"> para </w:t>
      </w:r>
      <w:proofErr w:type="spellStart"/>
      <w:r w:rsidRPr="000478EE">
        <w:t>processamento</w:t>
      </w:r>
      <w:proofErr w:type="spellEnd"/>
      <w:r w:rsidRPr="000478EE">
        <w:t xml:space="preserve"> </w:t>
      </w:r>
      <w:proofErr w:type="spellStart"/>
      <w:r w:rsidRPr="000478EE">
        <w:t>em</w:t>
      </w:r>
      <w:proofErr w:type="spellEnd"/>
      <w:r w:rsidRPr="000478EE">
        <w:t xml:space="preserve"> </w:t>
      </w:r>
      <w:proofErr w:type="spellStart"/>
      <w:r w:rsidRPr="000478EE">
        <w:t>lote</w:t>
      </w:r>
      <w:proofErr w:type="spellEnd"/>
      <w:r w:rsidRPr="000478EE">
        <w:t xml:space="preserve"> (</w:t>
      </w:r>
      <w:r w:rsidRPr="000478EE">
        <w:rPr>
          <w:b/>
          <w:bCs/>
        </w:rPr>
        <w:t>Batch</w:t>
      </w:r>
      <w:r w:rsidRPr="000478EE">
        <w:t xml:space="preserve">), </w:t>
      </w:r>
      <w:proofErr w:type="spellStart"/>
      <w:r w:rsidRPr="000478EE">
        <w:t>onde</w:t>
      </w:r>
      <w:proofErr w:type="spellEnd"/>
      <w:r w:rsidRPr="000478EE"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 w:rsidRPr="000478EE">
        <w:t>arquivos</w:t>
      </w:r>
      <w:proofErr w:type="spellEnd"/>
      <w:r w:rsidRPr="000478EE">
        <w:t xml:space="preserve"> de </w:t>
      </w:r>
      <w:proofErr w:type="spellStart"/>
      <w:r w:rsidRPr="000478EE">
        <w:t>remessa</w:t>
      </w:r>
      <w:proofErr w:type="spellEnd"/>
      <w:r w:rsidRPr="000478EE">
        <w:t xml:space="preserve"> </w:t>
      </w:r>
      <w:proofErr w:type="spellStart"/>
      <w:r w:rsidRPr="000478EE">
        <w:t>são</w:t>
      </w:r>
      <w:proofErr w:type="spellEnd"/>
      <w:r w:rsidRPr="000478EE">
        <w:t xml:space="preserve"> </w:t>
      </w:r>
      <w:proofErr w:type="spellStart"/>
      <w:r w:rsidRPr="000478EE">
        <w:t>gerados</w:t>
      </w:r>
      <w:proofErr w:type="spellEnd"/>
      <w:r w:rsidRPr="000478EE">
        <w:t xml:space="preserve"> para </w:t>
      </w:r>
      <w:r>
        <w:t>registrar</w:t>
      </w:r>
      <w:r w:rsidRPr="000478EE">
        <w:t xml:space="preserve"> as </w:t>
      </w:r>
      <w:proofErr w:type="spellStart"/>
      <w:r w:rsidRPr="000478EE">
        <w:t>cobrança</w:t>
      </w:r>
      <w:r>
        <w:t>s</w:t>
      </w:r>
      <w:proofErr w:type="spellEnd"/>
      <w:r>
        <w:t xml:space="preserve">. O </w:t>
      </w:r>
      <w:proofErr w:type="spellStart"/>
      <w:r>
        <w:t>Boleto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junto à CIP.</w:t>
      </w:r>
    </w:p>
    <w:p w14:paraId="4025EFBF" w14:textId="00A4B7E6" w:rsidR="000A4E6F" w:rsidRDefault="000A4E6F" w:rsidP="000A4E6F">
      <w:pPr>
        <w:pStyle w:val="Corpodetexto"/>
        <w:rPr>
          <w:lang w:val="pt-BR"/>
        </w:rPr>
      </w:pPr>
      <w:r>
        <w:rPr>
          <w:b/>
          <w:bCs/>
          <w:lang w:val="pt-BR"/>
        </w:rPr>
        <w:t>5. Resposta da Requisição</w:t>
      </w:r>
    </w:p>
    <w:p w14:paraId="0FBB1833" w14:textId="2B3AA2DA" w:rsidR="000A4E6F" w:rsidRDefault="000A4E6F" w:rsidP="000A4E6F">
      <w:pPr>
        <w:pStyle w:val="Corpodetexto"/>
      </w:pPr>
      <w:proofErr w:type="spellStart"/>
      <w:r w:rsidRPr="000A4E6F">
        <w:t>Após</w:t>
      </w:r>
      <w:proofErr w:type="spellEnd"/>
      <w:r w:rsidRPr="000A4E6F">
        <w:t xml:space="preserve"> </w:t>
      </w:r>
      <w:proofErr w:type="spellStart"/>
      <w:r w:rsidRPr="000A4E6F">
        <w:t>gerar</w:t>
      </w:r>
      <w:proofErr w:type="spellEnd"/>
      <w:r w:rsidRPr="000A4E6F">
        <w:t xml:space="preserve"> a </w:t>
      </w:r>
      <w:proofErr w:type="spellStart"/>
      <w:r w:rsidRPr="000A4E6F">
        <w:t>linha</w:t>
      </w:r>
      <w:proofErr w:type="spellEnd"/>
      <w:r w:rsidRPr="000A4E6F">
        <w:t xml:space="preserve"> </w:t>
      </w:r>
      <w:proofErr w:type="spellStart"/>
      <w:r w:rsidRPr="000A4E6F">
        <w:t>digitável</w:t>
      </w:r>
      <w:proofErr w:type="spellEnd"/>
      <w:r w:rsidRPr="000A4E6F">
        <w:t xml:space="preserve"> e o </w:t>
      </w:r>
      <w:proofErr w:type="spellStart"/>
      <w:r w:rsidRPr="000A4E6F">
        <w:t>código</w:t>
      </w:r>
      <w:proofErr w:type="spellEnd"/>
      <w:r w:rsidRPr="000A4E6F">
        <w:t xml:space="preserve"> de </w:t>
      </w:r>
      <w:proofErr w:type="spellStart"/>
      <w:r w:rsidRPr="000A4E6F">
        <w:t>barras</w:t>
      </w:r>
      <w:proofErr w:type="spellEnd"/>
      <w:r w:rsidRPr="000A4E6F">
        <w:t xml:space="preserve">, o mainframe </w:t>
      </w:r>
      <w:proofErr w:type="gramStart"/>
      <w:r w:rsidRPr="000A4E6F">
        <w:t>devolve</w:t>
      </w:r>
      <w:proofErr w:type="gramEnd"/>
      <w:r w:rsidRPr="000A4E6F">
        <w:t xml:space="preserve"> </w:t>
      </w:r>
      <w:proofErr w:type="spellStart"/>
      <w:r>
        <w:t>os</w:t>
      </w:r>
      <w:proofErr w:type="spellEnd"/>
      <w:r w:rsidRPr="000A4E6F">
        <w:t xml:space="preserve"> dados para a </w:t>
      </w:r>
      <w:proofErr w:type="spellStart"/>
      <w:r w:rsidRPr="000A4E6F">
        <w:t>camada</w:t>
      </w:r>
      <w:proofErr w:type="spellEnd"/>
      <w:r w:rsidRPr="000A4E6F">
        <w:t xml:space="preserve"> de</w:t>
      </w:r>
      <w:r>
        <w:t xml:space="preserve"> </w:t>
      </w:r>
      <w:proofErr w:type="spellStart"/>
      <w:r>
        <w:t>transação</w:t>
      </w:r>
      <w:proofErr w:type="spellEnd"/>
      <w:r>
        <w:t>, o</w:t>
      </w:r>
      <w:r w:rsidRPr="000A4E6F">
        <w:t xml:space="preserve"> middleware </w:t>
      </w:r>
      <w:proofErr w:type="spellStart"/>
      <w:r w:rsidRPr="000A4E6F">
        <w:t>converte</w:t>
      </w:r>
      <w:proofErr w:type="spellEnd"/>
      <w:r w:rsidRPr="000A4E6F">
        <w:t xml:space="preserve"> </w:t>
      </w:r>
      <w:proofErr w:type="spellStart"/>
      <w:r w:rsidRPr="000A4E6F">
        <w:t>os</w:t>
      </w:r>
      <w:proofErr w:type="spellEnd"/>
      <w:r w:rsidRPr="000A4E6F">
        <w:t xml:space="preserve"> dados de </w:t>
      </w:r>
      <w:proofErr w:type="spellStart"/>
      <w:r w:rsidRPr="000A4E6F">
        <w:t>volta</w:t>
      </w:r>
      <w:proofErr w:type="spellEnd"/>
      <w:r w:rsidRPr="000A4E6F">
        <w:t xml:space="preserve"> para </w:t>
      </w:r>
      <w:r>
        <w:t>XML</w:t>
      </w:r>
      <w:r w:rsidRPr="000A4E6F">
        <w:t xml:space="preserve"> e o </w:t>
      </w:r>
      <w:proofErr w:type="spellStart"/>
      <w:r w:rsidRPr="000A4E6F">
        <w:t>cliente</w:t>
      </w:r>
      <w:proofErr w:type="spellEnd"/>
      <w:r w:rsidRPr="000A4E6F">
        <w:t xml:space="preserve"> </w:t>
      </w:r>
      <w:proofErr w:type="spellStart"/>
      <w:r w:rsidRPr="000A4E6F">
        <w:t>externo</w:t>
      </w:r>
      <w:proofErr w:type="spellEnd"/>
      <w:r w:rsidRPr="000A4E6F">
        <w:t xml:space="preserve"> </w:t>
      </w:r>
      <w:proofErr w:type="spellStart"/>
      <w:r w:rsidRPr="000A4E6F">
        <w:t>recebe</w:t>
      </w:r>
      <w:proofErr w:type="spellEnd"/>
      <w:r w:rsidRPr="000A4E6F">
        <w:t xml:space="preserve"> a </w:t>
      </w:r>
      <w:proofErr w:type="spellStart"/>
      <w:r w:rsidRPr="000A4E6F">
        <w:t>confirmação</w:t>
      </w:r>
      <w:proofErr w:type="spellEnd"/>
      <w:r w:rsidRPr="000A4E6F">
        <w:t xml:space="preserve"> </w:t>
      </w:r>
      <w:proofErr w:type="spellStart"/>
      <w:r w:rsidRPr="000A4E6F">
        <w:t>ou</w:t>
      </w:r>
      <w:proofErr w:type="spellEnd"/>
      <w:r w:rsidRPr="000A4E6F">
        <w:t xml:space="preserve"> o PDF do </w:t>
      </w:r>
      <w:proofErr w:type="spellStart"/>
      <w:r w:rsidRPr="000A4E6F">
        <w:t>boleto</w:t>
      </w:r>
      <w:proofErr w:type="spellEnd"/>
      <w:r w:rsidRPr="000A4E6F">
        <w:t xml:space="preserve"> para </w:t>
      </w:r>
      <w:proofErr w:type="spellStart"/>
      <w:r w:rsidRPr="000A4E6F">
        <w:t>exibição</w:t>
      </w:r>
      <w:proofErr w:type="spellEnd"/>
      <w:r w:rsidR="00442F14">
        <w:t xml:space="preserve"> de forma </w:t>
      </w:r>
      <w:proofErr w:type="spellStart"/>
      <w:r w:rsidR="00442F14">
        <w:t>assincrona</w:t>
      </w:r>
      <w:proofErr w:type="spellEnd"/>
      <w:r>
        <w:t>.</w:t>
      </w:r>
    </w:p>
    <w:p w14:paraId="69823861" w14:textId="77777777" w:rsidR="00A323A1" w:rsidRPr="00A323A1" w:rsidRDefault="00A323A1" w:rsidP="000A4E6F">
      <w:pPr>
        <w:pStyle w:val="Corpodetexto"/>
      </w:pPr>
    </w:p>
    <w:p w14:paraId="5DAC9FDC" w14:textId="64791F8A" w:rsidR="002A3A4B" w:rsidRDefault="00A323A1" w:rsidP="000A4FF4">
      <w:pPr>
        <w:pStyle w:val="Corpodetexto"/>
        <w:rPr>
          <w:lang w:val="pt-BR"/>
        </w:rPr>
      </w:pPr>
      <w:r>
        <w:rPr>
          <w:lang w:val="pt-BR"/>
        </w:rPr>
        <w:t>S</w:t>
      </w:r>
      <w:r w:rsidR="002A3A4B">
        <w:rPr>
          <w:lang w:val="pt-BR"/>
        </w:rPr>
        <w:t>egue o Diagrama dos componentes atuais.</w:t>
      </w:r>
    </w:p>
    <w:p w14:paraId="2C533379" w14:textId="161A4255" w:rsidR="002A3A4B" w:rsidRDefault="002A3A4B" w:rsidP="002A3A4B">
      <w:pPr>
        <w:pStyle w:val="Corpodetexto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452334B5" wp14:editId="6036D035">
            <wp:extent cx="2156460" cy="731961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 C4 - cenario a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6642" cy="735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7705" w14:textId="77777777" w:rsidR="002A3A4B" w:rsidRPr="00C34814" w:rsidRDefault="002A3A4B" w:rsidP="002A3A4B">
      <w:pPr>
        <w:pStyle w:val="Corpodetexto"/>
        <w:jc w:val="center"/>
        <w:rPr>
          <w:lang w:val="pt-BR"/>
        </w:rPr>
      </w:pPr>
    </w:p>
    <w:p w14:paraId="3B26C850" w14:textId="2E5283DE" w:rsidR="00627F92" w:rsidRPr="00C34814" w:rsidRDefault="00627F92" w:rsidP="00EE08F3">
      <w:pPr>
        <w:overflowPunct/>
        <w:autoSpaceDE/>
        <w:autoSpaceDN/>
        <w:adjustRightInd/>
        <w:spacing w:after="0"/>
        <w:textAlignment w:val="auto"/>
        <w:rPr>
          <w:lang w:val="pt-BR"/>
        </w:rPr>
      </w:pPr>
    </w:p>
    <w:p w14:paraId="1094E5C8" w14:textId="03036773" w:rsidR="007739E1" w:rsidRDefault="00EF5CE4" w:rsidP="00D5170D">
      <w:pPr>
        <w:pStyle w:val="Ttulo2"/>
      </w:pPr>
      <w:bookmarkStart w:id="33" w:name="_Toc222150456"/>
      <w:proofErr w:type="spellStart"/>
      <w:r>
        <w:lastRenderedPageBreak/>
        <w:t>Oportuni</w:t>
      </w:r>
      <w:r w:rsidR="00AB3E1A">
        <w:t>dades</w:t>
      </w:r>
      <w:proofErr w:type="spellEnd"/>
      <w:r w:rsidR="00AB3E1A">
        <w:t xml:space="preserve"> e </w:t>
      </w:r>
      <w:proofErr w:type="spellStart"/>
      <w:r w:rsidR="00AB3E1A">
        <w:t>Soluções</w:t>
      </w:r>
      <w:proofErr w:type="spellEnd"/>
      <w:r>
        <w:t xml:space="preserve"> – TO-BE</w:t>
      </w:r>
      <w:bookmarkEnd w:id="33"/>
    </w:p>
    <w:p w14:paraId="3B3FF329" w14:textId="77777777" w:rsidR="006C4F35" w:rsidRDefault="006C4F35" w:rsidP="00404DDC">
      <w:pPr>
        <w:pStyle w:val="Corpodetexto"/>
        <w:rPr>
          <w:i/>
          <w:iCs/>
        </w:rPr>
      </w:pPr>
    </w:p>
    <w:p w14:paraId="1F604D01" w14:textId="03864CFB" w:rsidR="007739E1" w:rsidRDefault="00EF5CE4" w:rsidP="00121347">
      <w:pPr>
        <w:pStyle w:val="Ttulo3"/>
      </w:pPr>
      <w:bookmarkStart w:id="34" w:name="_Toc222150457"/>
      <w:r w:rsidRPr="00EF5CE4">
        <w:rPr>
          <w:bCs/>
          <w:lang w:val="pt-BR"/>
        </w:rPr>
        <w:t>Cenário 1: Híbrido (</w:t>
      </w:r>
      <w:proofErr w:type="spellStart"/>
      <w:r w:rsidRPr="00EF5CE4">
        <w:rPr>
          <w:bCs/>
          <w:lang w:val="pt-BR"/>
        </w:rPr>
        <w:t>Refatoração</w:t>
      </w:r>
      <w:proofErr w:type="spellEnd"/>
      <w:r w:rsidRPr="00EF5CE4">
        <w:rPr>
          <w:bCs/>
          <w:lang w:val="pt-BR"/>
        </w:rPr>
        <w:t xml:space="preserve"> Java + MQ + Mainframe</w:t>
      </w:r>
      <w:bookmarkEnd w:id="34"/>
      <w:r w:rsidR="00442F14">
        <w:rPr>
          <w:bCs/>
          <w:lang w:val="pt-BR"/>
        </w:rPr>
        <w:t>)</w:t>
      </w:r>
    </w:p>
    <w:p w14:paraId="4C76E26C" w14:textId="5F8D780E" w:rsidR="00C54EF4" w:rsidRDefault="00C54EF4" w:rsidP="00404DDC">
      <w:pPr>
        <w:pStyle w:val="Corpodetexto"/>
        <w:rPr>
          <w:i/>
          <w:iCs/>
        </w:rPr>
      </w:pPr>
    </w:p>
    <w:p w14:paraId="07D938E2" w14:textId="324332C7" w:rsidR="006C4F35" w:rsidRDefault="00EF631C" w:rsidP="00EF5CE4">
      <w:pPr>
        <w:pStyle w:val="Corpodetexto"/>
        <w:rPr>
          <w:iCs/>
          <w:lang w:val="pt-BR"/>
        </w:rPr>
      </w:pPr>
      <w:r>
        <w:rPr>
          <w:iCs/>
          <w:lang w:val="pt-BR"/>
        </w:rPr>
        <w:t>M</w:t>
      </w:r>
      <w:r w:rsidR="004D1D2C" w:rsidRPr="004D1D2C">
        <w:rPr>
          <w:iCs/>
          <w:lang w:val="pt-BR"/>
        </w:rPr>
        <w:t>odernizar a experiência do cliente e a lógica de negócio na</w:t>
      </w:r>
      <w:r>
        <w:rPr>
          <w:iCs/>
          <w:lang w:val="pt-BR"/>
        </w:rPr>
        <w:t xml:space="preserve"> nuvem</w:t>
      </w:r>
      <w:r w:rsidR="004D1D2C" w:rsidRPr="004D1D2C">
        <w:rPr>
          <w:iCs/>
          <w:lang w:val="pt-BR"/>
        </w:rPr>
        <w:t> </w:t>
      </w:r>
      <w:r w:rsidR="004D1D2C" w:rsidRPr="004D1D2C">
        <w:rPr>
          <w:b/>
          <w:bCs/>
          <w:iCs/>
          <w:lang w:val="pt-BR"/>
        </w:rPr>
        <w:t>AWS</w:t>
      </w:r>
      <w:r w:rsidR="004D1D2C" w:rsidRPr="004D1D2C">
        <w:rPr>
          <w:iCs/>
          <w:lang w:val="pt-BR"/>
        </w:rPr>
        <w:t>, mantendo a persistência de dados no </w:t>
      </w:r>
      <w:r w:rsidR="004D1D2C" w:rsidRPr="004D1D2C">
        <w:rPr>
          <w:b/>
          <w:bCs/>
          <w:iCs/>
          <w:lang w:val="pt-BR"/>
        </w:rPr>
        <w:t>Mainframe</w:t>
      </w:r>
      <w:r w:rsidR="004D1D2C" w:rsidRPr="004D1D2C">
        <w:rPr>
          <w:iCs/>
          <w:lang w:val="pt-BR"/>
        </w:rPr>
        <w:t> </w:t>
      </w:r>
      <w:r>
        <w:rPr>
          <w:iCs/>
          <w:lang w:val="pt-BR"/>
        </w:rPr>
        <w:t xml:space="preserve">(Edge) </w:t>
      </w:r>
      <w:r w:rsidR="004D1D2C" w:rsidRPr="004D1D2C">
        <w:rPr>
          <w:iCs/>
          <w:lang w:val="pt-BR"/>
        </w:rPr>
        <w:t>via mensageria assíncrona</w:t>
      </w:r>
      <w:r>
        <w:rPr>
          <w:iCs/>
          <w:lang w:val="pt-BR"/>
        </w:rPr>
        <w:t>.</w:t>
      </w:r>
    </w:p>
    <w:p w14:paraId="56FFCABE" w14:textId="7703BC15" w:rsidR="00EF631C" w:rsidRPr="004D1D2C" w:rsidRDefault="00EF631C" w:rsidP="00EF5CE4">
      <w:pPr>
        <w:pStyle w:val="Corpodetexto"/>
        <w:rPr>
          <w:iCs/>
        </w:rPr>
      </w:pPr>
      <w:proofErr w:type="spellStart"/>
      <w:r>
        <w:rPr>
          <w:iCs/>
        </w:rPr>
        <w:t>Os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componentes</w:t>
      </w:r>
      <w:proofErr w:type="spellEnd"/>
      <w:r>
        <w:rPr>
          <w:iCs/>
        </w:rPr>
        <w:t xml:space="preserve"> para </w:t>
      </w:r>
      <w:proofErr w:type="spellStart"/>
      <w:r>
        <w:rPr>
          <w:iCs/>
        </w:rPr>
        <w:t>compor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esta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arquitetura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são</w:t>
      </w:r>
      <w:proofErr w:type="spellEnd"/>
      <w:r w:rsidR="00325AF6">
        <w:rPr>
          <w:iCs/>
        </w:rPr>
        <w:t xml:space="preserve"> </w:t>
      </w:r>
      <w:proofErr w:type="spellStart"/>
      <w:r w:rsidR="00325AF6">
        <w:rPr>
          <w:iCs/>
        </w:rPr>
        <w:t>definidos</w:t>
      </w:r>
      <w:proofErr w:type="spellEnd"/>
      <w:r w:rsidR="00973F45">
        <w:rPr>
          <w:iCs/>
        </w:rPr>
        <w:t xml:space="preserve"> </w:t>
      </w:r>
      <w:proofErr w:type="spellStart"/>
      <w:r w:rsidR="00973F45">
        <w:rPr>
          <w:iCs/>
        </w:rPr>
        <w:t>em</w:t>
      </w:r>
      <w:proofErr w:type="spellEnd"/>
      <w:r w:rsidR="00325AF6">
        <w:rPr>
          <w:iCs/>
        </w:rPr>
        <w:t xml:space="preserve"> </w:t>
      </w:r>
      <w:proofErr w:type="spellStart"/>
      <w:r w:rsidR="00325AF6">
        <w:rPr>
          <w:iCs/>
        </w:rPr>
        <w:t>Camada</w:t>
      </w:r>
      <w:proofErr w:type="spellEnd"/>
      <w:r w:rsidR="00325AF6">
        <w:rPr>
          <w:iCs/>
        </w:rPr>
        <w:t xml:space="preserve"> de Entrada e </w:t>
      </w:r>
      <w:proofErr w:type="spellStart"/>
      <w:r w:rsidR="00325AF6">
        <w:rPr>
          <w:iCs/>
        </w:rPr>
        <w:t>Segurança</w:t>
      </w:r>
      <w:proofErr w:type="spellEnd"/>
      <w:r w:rsidR="00325AF6">
        <w:rPr>
          <w:iCs/>
        </w:rPr>
        <w:t xml:space="preserve">, </w:t>
      </w:r>
      <w:proofErr w:type="spellStart"/>
      <w:r w:rsidR="00325AF6">
        <w:rPr>
          <w:iCs/>
        </w:rPr>
        <w:t>Camada</w:t>
      </w:r>
      <w:proofErr w:type="spellEnd"/>
      <w:r w:rsidR="00325AF6">
        <w:rPr>
          <w:iCs/>
        </w:rPr>
        <w:t xml:space="preserve"> de </w:t>
      </w:r>
      <w:proofErr w:type="spellStart"/>
      <w:r w:rsidR="00325AF6">
        <w:rPr>
          <w:iCs/>
        </w:rPr>
        <w:t>Conteinerização</w:t>
      </w:r>
      <w:proofErr w:type="spellEnd"/>
      <w:r w:rsidR="00325AF6">
        <w:rPr>
          <w:iCs/>
        </w:rPr>
        <w:t xml:space="preserve">, </w:t>
      </w:r>
      <w:proofErr w:type="spellStart"/>
      <w:r w:rsidR="00325AF6">
        <w:rPr>
          <w:iCs/>
        </w:rPr>
        <w:t>Camada</w:t>
      </w:r>
      <w:proofErr w:type="spellEnd"/>
      <w:r w:rsidR="00325AF6">
        <w:rPr>
          <w:iCs/>
        </w:rPr>
        <w:t xml:space="preserve"> de </w:t>
      </w:r>
      <w:proofErr w:type="spellStart"/>
      <w:r w:rsidR="00325AF6">
        <w:rPr>
          <w:iCs/>
        </w:rPr>
        <w:t>Integração</w:t>
      </w:r>
      <w:proofErr w:type="spellEnd"/>
      <w:r w:rsidR="00325AF6">
        <w:rPr>
          <w:iCs/>
        </w:rPr>
        <w:t xml:space="preserve"> e </w:t>
      </w:r>
      <w:r w:rsidR="00CF40B3">
        <w:rPr>
          <w:iCs/>
        </w:rPr>
        <w:t xml:space="preserve">a </w:t>
      </w:r>
      <w:proofErr w:type="spellStart"/>
      <w:r w:rsidR="00CF40B3">
        <w:rPr>
          <w:iCs/>
        </w:rPr>
        <w:t>Camada</w:t>
      </w:r>
      <w:proofErr w:type="spellEnd"/>
      <w:r w:rsidR="00CF40B3">
        <w:rPr>
          <w:iCs/>
        </w:rPr>
        <w:t xml:space="preserve"> de </w:t>
      </w:r>
      <w:proofErr w:type="spellStart"/>
      <w:r w:rsidR="00CF40B3">
        <w:rPr>
          <w:iCs/>
        </w:rPr>
        <w:t>Processamento</w:t>
      </w:r>
      <w:proofErr w:type="spellEnd"/>
      <w:r w:rsidR="00CF40B3">
        <w:rPr>
          <w:iCs/>
        </w:rPr>
        <w:t xml:space="preserve"> </w:t>
      </w:r>
      <w:proofErr w:type="spellStart"/>
      <w:r w:rsidR="00CF40B3">
        <w:rPr>
          <w:iCs/>
        </w:rPr>
        <w:t>atual</w:t>
      </w:r>
      <w:proofErr w:type="spellEnd"/>
      <w:r w:rsidR="00CF40B3">
        <w:rPr>
          <w:iCs/>
        </w:rPr>
        <w:t xml:space="preserve">, </w:t>
      </w:r>
      <w:proofErr w:type="spellStart"/>
      <w:r w:rsidR="00CF40B3">
        <w:rPr>
          <w:iCs/>
        </w:rPr>
        <w:t>conforme</w:t>
      </w:r>
      <w:proofErr w:type="spellEnd"/>
      <w:r w:rsidR="00CF40B3">
        <w:rPr>
          <w:iCs/>
        </w:rPr>
        <w:t xml:space="preserve"> </w:t>
      </w:r>
      <w:proofErr w:type="spellStart"/>
      <w:r w:rsidR="00CF40B3">
        <w:rPr>
          <w:iCs/>
        </w:rPr>
        <w:t>os</w:t>
      </w:r>
      <w:proofErr w:type="spellEnd"/>
      <w:r w:rsidR="00CF40B3">
        <w:rPr>
          <w:iCs/>
        </w:rPr>
        <w:t xml:space="preserve"> </w:t>
      </w:r>
      <w:proofErr w:type="spellStart"/>
      <w:r w:rsidR="00CF40B3">
        <w:rPr>
          <w:iCs/>
        </w:rPr>
        <w:t>recursos</w:t>
      </w:r>
      <w:proofErr w:type="spellEnd"/>
      <w:r w:rsidR="00CF40B3">
        <w:rPr>
          <w:iCs/>
        </w:rPr>
        <w:t xml:space="preserve"> </w:t>
      </w:r>
      <w:proofErr w:type="spellStart"/>
      <w:r w:rsidR="00CF40B3">
        <w:rPr>
          <w:iCs/>
        </w:rPr>
        <w:t>abaixo</w:t>
      </w:r>
      <w:proofErr w:type="spellEnd"/>
      <w:r>
        <w:rPr>
          <w:iCs/>
        </w:rPr>
        <w:t>:</w:t>
      </w:r>
    </w:p>
    <w:p w14:paraId="1F2B5BAD" w14:textId="5CD8FC03" w:rsidR="00EF631C" w:rsidRPr="00EF631C" w:rsidRDefault="00EF631C" w:rsidP="00EF631C">
      <w:pPr>
        <w:pStyle w:val="Corpodetexto"/>
        <w:numPr>
          <w:ilvl w:val="0"/>
          <w:numId w:val="29"/>
        </w:numPr>
        <w:rPr>
          <w:iCs/>
          <w:lang w:val="pt-BR"/>
        </w:rPr>
      </w:pPr>
      <w:proofErr w:type="spellStart"/>
      <w:r w:rsidRPr="00EF631C">
        <w:rPr>
          <w:b/>
          <w:bCs/>
          <w:iCs/>
          <w:lang w:val="pt-BR"/>
        </w:rPr>
        <w:t>Amazon</w:t>
      </w:r>
      <w:proofErr w:type="spellEnd"/>
      <w:r w:rsidRPr="00EF631C">
        <w:rPr>
          <w:b/>
          <w:bCs/>
          <w:iCs/>
          <w:lang w:val="pt-BR"/>
        </w:rPr>
        <w:t xml:space="preserve"> API Gateway:</w:t>
      </w:r>
      <w:r w:rsidRPr="00EF631C">
        <w:rPr>
          <w:iCs/>
          <w:lang w:val="pt-BR"/>
        </w:rPr>
        <w:t xml:space="preserve"> Porta de entrada para o e-commerce. Ele recebe a requisição REST/JSON, faz o </w:t>
      </w:r>
      <w:proofErr w:type="spellStart"/>
      <w:r w:rsidRPr="00EF631C">
        <w:rPr>
          <w:iCs/>
          <w:lang w:val="pt-BR"/>
        </w:rPr>
        <w:t>throttling</w:t>
      </w:r>
      <w:proofErr w:type="spellEnd"/>
      <w:r w:rsidRPr="00EF631C">
        <w:rPr>
          <w:iCs/>
          <w:lang w:val="pt-BR"/>
        </w:rPr>
        <w:t xml:space="preserve"> (controle de vazão)</w:t>
      </w:r>
      <w:r w:rsidR="00326385">
        <w:rPr>
          <w:iCs/>
          <w:lang w:val="pt-BR"/>
        </w:rPr>
        <w:t xml:space="preserve"> </w:t>
      </w:r>
      <w:r w:rsidRPr="00EF631C">
        <w:rPr>
          <w:iCs/>
          <w:lang w:val="pt-BR"/>
        </w:rPr>
        <w:t>e gerencia o versionamento da API.</w:t>
      </w:r>
    </w:p>
    <w:p w14:paraId="5D68B1DF" w14:textId="5A9CA524" w:rsidR="00EF631C" w:rsidRDefault="00EF631C" w:rsidP="00EF631C">
      <w:pPr>
        <w:pStyle w:val="Corpodetexto"/>
        <w:numPr>
          <w:ilvl w:val="0"/>
          <w:numId w:val="29"/>
        </w:numPr>
        <w:rPr>
          <w:iCs/>
          <w:lang w:val="pt-BR"/>
        </w:rPr>
      </w:pPr>
      <w:r w:rsidRPr="00EF631C">
        <w:rPr>
          <w:b/>
          <w:bCs/>
          <w:iCs/>
          <w:lang w:val="pt-BR"/>
        </w:rPr>
        <w:t xml:space="preserve">AWS Lambda ou </w:t>
      </w:r>
      <w:proofErr w:type="spellStart"/>
      <w:r w:rsidRPr="00EF631C">
        <w:rPr>
          <w:b/>
          <w:bCs/>
          <w:iCs/>
          <w:lang w:val="pt-BR"/>
        </w:rPr>
        <w:t>Cognito</w:t>
      </w:r>
      <w:proofErr w:type="spellEnd"/>
      <w:r w:rsidRPr="00EF631C">
        <w:rPr>
          <w:b/>
          <w:bCs/>
          <w:iCs/>
          <w:lang w:val="pt-BR"/>
        </w:rPr>
        <w:t>:</w:t>
      </w:r>
      <w:r w:rsidRPr="00EF631C">
        <w:rPr>
          <w:iCs/>
          <w:lang w:val="pt-BR"/>
        </w:rPr>
        <w:t xml:space="preserve"> Antes de chegar ao </w:t>
      </w:r>
      <w:proofErr w:type="spellStart"/>
      <w:r w:rsidRPr="00EF631C">
        <w:rPr>
          <w:iCs/>
          <w:lang w:val="pt-BR"/>
        </w:rPr>
        <w:t>microserviço</w:t>
      </w:r>
      <w:proofErr w:type="spellEnd"/>
      <w:r w:rsidRPr="00EF631C">
        <w:rPr>
          <w:iCs/>
          <w:lang w:val="pt-BR"/>
        </w:rPr>
        <w:t>, a requisição é validada para garantir que o usuário está autenticado</w:t>
      </w:r>
      <w:r w:rsidR="00326385">
        <w:rPr>
          <w:iCs/>
          <w:lang w:val="pt-BR"/>
        </w:rPr>
        <w:t xml:space="preserve"> e a transformação</w:t>
      </w:r>
      <w:r w:rsidR="00326385">
        <w:rPr>
          <w:iCs/>
          <w:lang w:val="pt-BR"/>
        </w:rPr>
        <w:t xml:space="preserve"> de XML para JSON </w:t>
      </w:r>
      <w:r w:rsidR="00E7776F">
        <w:rPr>
          <w:iCs/>
          <w:lang w:val="pt-BR"/>
        </w:rPr>
        <w:t>é realizada dando transparência para o sistema externo</w:t>
      </w:r>
      <w:r w:rsidRPr="00EF631C">
        <w:rPr>
          <w:iCs/>
          <w:lang w:val="pt-BR"/>
        </w:rPr>
        <w:t>.</w:t>
      </w:r>
    </w:p>
    <w:p w14:paraId="09505B03" w14:textId="61353EC2" w:rsidR="00EF631C" w:rsidRPr="00EF631C" w:rsidRDefault="00EF631C" w:rsidP="00EF631C">
      <w:pPr>
        <w:pStyle w:val="Corpodetexto"/>
        <w:numPr>
          <w:ilvl w:val="0"/>
          <w:numId w:val="29"/>
        </w:numPr>
        <w:rPr>
          <w:iCs/>
          <w:lang w:val="pt-BR"/>
        </w:rPr>
      </w:pPr>
      <w:r>
        <w:rPr>
          <w:b/>
          <w:bCs/>
          <w:iCs/>
          <w:lang w:val="pt-BR"/>
        </w:rPr>
        <w:t xml:space="preserve">AWS EKS </w:t>
      </w:r>
      <w:proofErr w:type="spellStart"/>
      <w:r>
        <w:rPr>
          <w:b/>
          <w:bCs/>
          <w:iCs/>
          <w:lang w:val="pt-BR"/>
        </w:rPr>
        <w:t>m</w:t>
      </w:r>
      <w:r w:rsidRPr="00EF631C">
        <w:rPr>
          <w:b/>
          <w:bCs/>
          <w:iCs/>
          <w:lang w:val="pt-BR"/>
        </w:rPr>
        <w:t>icroserviço</w:t>
      </w:r>
      <w:proofErr w:type="spellEnd"/>
      <w:r w:rsidRPr="00EF631C">
        <w:rPr>
          <w:b/>
          <w:bCs/>
          <w:iCs/>
          <w:lang w:val="pt-BR"/>
        </w:rPr>
        <w:t xml:space="preserve"> de Autenticação (</w:t>
      </w:r>
      <w:proofErr w:type="spellStart"/>
      <w:r w:rsidRPr="00EF631C">
        <w:rPr>
          <w:b/>
          <w:bCs/>
          <w:iCs/>
          <w:lang w:val="pt-BR"/>
        </w:rPr>
        <w:t>Pod</w:t>
      </w:r>
      <w:proofErr w:type="spellEnd"/>
      <w:r w:rsidRPr="00EF631C">
        <w:rPr>
          <w:b/>
          <w:bCs/>
          <w:iCs/>
          <w:lang w:val="pt-BR"/>
        </w:rPr>
        <w:t xml:space="preserve"> A): </w:t>
      </w:r>
      <w:r w:rsidRPr="00EF631C">
        <w:rPr>
          <w:bCs/>
          <w:iCs/>
          <w:lang w:val="pt-BR"/>
        </w:rPr>
        <w:t xml:space="preserve">Responsável apenas por validar o </w:t>
      </w:r>
      <w:proofErr w:type="spellStart"/>
      <w:r w:rsidRPr="00EF631C">
        <w:rPr>
          <w:bCs/>
          <w:iCs/>
          <w:lang w:val="pt-BR"/>
        </w:rPr>
        <w:t>token</w:t>
      </w:r>
      <w:proofErr w:type="spellEnd"/>
      <w:r w:rsidRPr="00EF631C">
        <w:rPr>
          <w:bCs/>
          <w:iCs/>
          <w:lang w:val="pt-BR"/>
        </w:rPr>
        <w:t xml:space="preserve"> e o perfil do cliente.</w:t>
      </w:r>
    </w:p>
    <w:p w14:paraId="0E977F85" w14:textId="1739F03A" w:rsidR="00EF631C" w:rsidRDefault="00EF631C" w:rsidP="00EF631C">
      <w:pPr>
        <w:pStyle w:val="Corpodetexto"/>
        <w:numPr>
          <w:ilvl w:val="0"/>
          <w:numId w:val="29"/>
        </w:numPr>
        <w:rPr>
          <w:iCs/>
          <w:lang w:val="pt-BR"/>
        </w:rPr>
      </w:pPr>
      <w:r>
        <w:rPr>
          <w:b/>
          <w:bCs/>
          <w:iCs/>
          <w:lang w:val="pt-BR"/>
        </w:rPr>
        <w:t xml:space="preserve">AWS EKS </w:t>
      </w:r>
      <w:proofErr w:type="spellStart"/>
      <w:r>
        <w:rPr>
          <w:b/>
          <w:bCs/>
          <w:iCs/>
          <w:lang w:val="pt-BR"/>
        </w:rPr>
        <w:t>m</w:t>
      </w:r>
      <w:r w:rsidRPr="00EF631C">
        <w:rPr>
          <w:b/>
          <w:bCs/>
          <w:iCs/>
          <w:lang w:val="pt-BR"/>
        </w:rPr>
        <w:t>icroserviço</w:t>
      </w:r>
      <w:proofErr w:type="spellEnd"/>
      <w:r w:rsidRPr="00EF631C">
        <w:rPr>
          <w:b/>
          <w:bCs/>
          <w:iCs/>
          <w:lang w:val="pt-BR"/>
        </w:rPr>
        <w:t xml:space="preserve"> de Geração de Boleto (</w:t>
      </w:r>
      <w:proofErr w:type="spellStart"/>
      <w:r w:rsidRPr="00EF631C">
        <w:rPr>
          <w:b/>
          <w:bCs/>
          <w:iCs/>
          <w:lang w:val="pt-BR"/>
        </w:rPr>
        <w:t>Pod</w:t>
      </w:r>
      <w:proofErr w:type="spellEnd"/>
      <w:r w:rsidRPr="00EF631C">
        <w:rPr>
          <w:b/>
          <w:bCs/>
          <w:iCs/>
          <w:lang w:val="pt-BR"/>
        </w:rPr>
        <w:t xml:space="preserve"> B - Java/Spring)</w:t>
      </w:r>
      <w:r>
        <w:rPr>
          <w:b/>
          <w:bCs/>
          <w:iCs/>
          <w:lang w:val="pt-BR"/>
        </w:rPr>
        <w:t>:</w:t>
      </w:r>
    </w:p>
    <w:p w14:paraId="42AD9A27" w14:textId="3A90D1E6" w:rsidR="00EF631C" w:rsidRPr="00EF631C" w:rsidRDefault="00EF631C" w:rsidP="00EF631C">
      <w:pPr>
        <w:pStyle w:val="Corpodetexto"/>
        <w:ind w:left="720"/>
        <w:rPr>
          <w:bCs/>
          <w:iCs/>
          <w:lang w:val="pt-BR"/>
        </w:rPr>
      </w:pPr>
      <w:r w:rsidRPr="00EF631C">
        <w:rPr>
          <w:bCs/>
          <w:iCs/>
          <w:lang w:val="pt-BR"/>
        </w:rPr>
        <w:t>•</w:t>
      </w:r>
      <w:r w:rsidRPr="00EF631C">
        <w:rPr>
          <w:bCs/>
          <w:iCs/>
          <w:lang w:val="pt-BR"/>
        </w:rPr>
        <w:tab/>
        <w:t xml:space="preserve">Contém a lógica </w:t>
      </w:r>
      <w:proofErr w:type="spellStart"/>
      <w:r w:rsidRPr="00EF631C">
        <w:rPr>
          <w:bCs/>
          <w:iCs/>
          <w:lang w:val="pt-BR"/>
        </w:rPr>
        <w:t>refatorada</w:t>
      </w:r>
      <w:proofErr w:type="spellEnd"/>
      <w:r w:rsidRPr="00EF631C">
        <w:rPr>
          <w:bCs/>
          <w:iCs/>
          <w:lang w:val="pt-BR"/>
        </w:rPr>
        <w:t xml:space="preserve"> do antigo COBOL (cálculos de datas, juros e linha </w:t>
      </w:r>
      <w:proofErr w:type="spellStart"/>
      <w:r w:rsidRPr="00EF631C">
        <w:rPr>
          <w:bCs/>
          <w:iCs/>
          <w:lang w:val="pt-BR"/>
        </w:rPr>
        <w:t>digitável</w:t>
      </w:r>
      <w:proofErr w:type="spellEnd"/>
      <w:r w:rsidRPr="00EF631C">
        <w:rPr>
          <w:bCs/>
          <w:iCs/>
          <w:lang w:val="pt-BR"/>
        </w:rPr>
        <w:t>)</w:t>
      </w:r>
    </w:p>
    <w:p w14:paraId="18FFB398" w14:textId="4DCFAAF2" w:rsidR="00EF631C" w:rsidRPr="00EF631C" w:rsidRDefault="00EF631C" w:rsidP="00EF631C">
      <w:pPr>
        <w:pStyle w:val="Corpodetexto"/>
        <w:ind w:left="720"/>
        <w:rPr>
          <w:b/>
          <w:bCs/>
          <w:iCs/>
          <w:lang w:val="pt-BR"/>
        </w:rPr>
      </w:pPr>
      <w:r w:rsidRPr="00EF631C">
        <w:rPr>
          <w:b/>
          <w:bCs/>
          <w:iCs/>
          <w:lang w:val="pt-BR"/>
        </w:rPr>
        <w:t>•</w:t>
      </w:r>
      <w:r w:rsidRPr="00EF631C">
        <w:rPr>
          <w:b/>
          <w:bCs/>
          <w:iCs/>
          <w:lang w:val="pt-BR"/>
        </w:rPr>
        <w:tab/>
        <w:t xml:space="preserve">IBM MQ </w:t>
      </w:r>
      <w:proofErr w:type="spellStart"/>
      <w:r w:rsidRPr="00EF631C">
        <w:rPr>
          <w:b/>
          <w:bCs/>
          <w:iCs/>
          <w:lang w:val="pt-BR"/>
        </w:rPr>
        <w:t>Client</w:t>
      </w:r>
      <w:proofErr w:type="spellEnd"/>
      <w:r w:rsidRPr="00EF631C">
        <w:rPr>
          <w:b/>
          <w:bCs/>
          <w:iCs/>
          <w:lang w:val="pt-BR"/>
        </w:rPr>
        <w:t xml:space="preserve">: </w:t>
      </w:r>
      <w:r w:rsidRPr="00EF631C">
        <w:rPr>
          <w:bCs/>
          <w:iCs/>
          <w:lang w:val="pt-BR"/>
        </w:rPr>
        <w:t>Biblioteca Java integrada ao Spring Boot que encapsula a mensagem</w:t>
      </w:r>
      <w:r w:rsidRPr="00EF631C">
        <w:rPr>
          <w:iCs/>
          <w:lang w:val="pt-BR"/>
        </w:rPr>
        <w:t xml:space="preserve"> JSON/XML e a coloca na fila de envio.</w:t>
      </w:r>
    </w:p>
    <w:p w14:paraId="2CD4ADBD" w14:textId="37DA540C" w:rsidR="00CF40B3" w:rsidRPr="00CF40B3" w:rsidRDefault="00CF40B3" w:rsidP="00CF40B3">
      <w:pPr>
        <w:pStyle w:val="Corpodetexto"/>
        <w:numPr>
          <w:ilvl w:val="0"/>
          <w:numId w:val="29"/>
        </w:numPr>
        <w:rPr>
          <w:b/>
          <w:bCs/>
          <w:iCs/>
          <w:lang w:val="pt-BR"/>
        </w:rPr>
      </w:pPr>
      <w:r w:rsidRPr="00CF40B3">
        <w:rPr>
          <w:b/>
          <w:bCs/>
          <w:iCs/>
          <w:lang w:val="pt-BR"/>
        </w:rPr>
        <w:t xml:space="preserve">AWS </w:t>
      </w:r>
      <w:proofErr w:type="spellStart"/>
      <w:r w:rsidRPr="00CF40B3">
        <w:rPr>
          <w:b/>
          <w:bCs/>
          <w:iCs/>
          <w:lang w:val="pt-BR"/>
        </w:rPr>
        <w:t>Direct</w:t>
      </w:r>
      <w:proofErr w:type="spellEnd"/>
      <w:r w:rsidRPr="00CF40B3">
        <w:rPr>
          <w:b/>
          <w:bCs/>
          <w:iCs/>
          <w:lang w:val="pt-BR"/>
        </w:rPr>
        <w:t xml:space="preserve"> Connect ou VPN Site</w:t>
      </w:r>
      <w:r w:rsidR="00575B6B">
        <w:rPr>
          <w:b/>
          <w:bCs/>
          <w:iCs/>
          <w:lang w:val="pt-BR"/>
        </w:rPr>
        <w:t xml:space="preserve"> </w:t>
      </w:r>
      <w:proofErr w:type="spellStart"/>
      <w:r w:rsidRPr="00CF40B3">
        <w:rPr>
          <w:b/>
          <w:bCs/>
          <w:iCs/>
          <w:lang w:val="pt-BR"/>
        </w:rPr>
        <w:t>to</w:t>
      </w:r>
      <w:proofErr w:type="spellEnd"/>
      <w:r w:rsidR="00575B6B">
        <w:rPr>
          <w:b/>
          <w:bCs/>
          <w:iCs/>
          <w:lang w:val="pt-BR"/>
        </w:rPr>
        <w:t xml:space="preserve"> </w:t>
      </w:r>
      <w:r w:rsidRPr="00CF40B3">
        <w:rPr>
          <w:b/>
          <w:bCs/>
          <w:iCs/>
          <w:lang w:val="pt-BR"/>
        </w:rPr>
        <w:t>Site: </w:t>
      </w:r>
      <w:r w:rsidRPr="00CF40B3">
        <w:rPr>
          <w:bCs/>
          <w:iCs/>
          <w:lang w:val="pt-BR"/>
        </w:rPr>
        <w:t>Túnel dedicado e seguro que interliga a VPC da AWS ao Data Center onde o Mainframe</w:t>
      </w:r>
      <w:r w:rsidR="007D767D">
        <w:rPr>
          <w:bCs/>
          <w:iCs/>
          <w:lang w:val="pt-BR"/>
        </w:rPr>
        <w:t xml:space="preserve"> está hospedado</w:t>
      </w:r>
      <w:r w:rsidRPr="00CF40B3">
        <w:rPr>
          <w:bCs/>
          <w:iCs/>
          <w:lang w:val="pt-BR"/>
        </w:rPr>
        <w:t>.</w:t>
      </w:r>
    </w:p>
    <w:p w14:paraId="7619E534" w14:textId="5A7AE8E9" w:rsidR="00CF40B3" w:rsidRPr="00CF40B3" w:rsidRDefault="00CF40B3" w:rsidP="00CF40B3">
      <w:pPr>
        <w:pStyle w:val="Corpodetexto"/>
        <w:numPr>
          <w:ilvl w:val="0"/>
          <w:numId w:val="29"/>
        </w:numPr>
        <w:rPr>
          <w:b/>
          <w:bCs/>
          <w:iCs/>
          <w:lang w:val="pt-BR"/>
        </w:rPr>
      </w:pPr>
      <w:r w:rsidRPr="00CF40B3">
        <w:rPr>
          <w:b/>
          <w:bCs/>
          <w:iCs/>
          <w:lang w:val="pt-BR"/>
        </w:rPr>
        <w:t>IBM MQ (</w:t>
      </w:r>
      <w:proofErr w:type="spellStart"/>
      <w:r w:rsidRPr="00CF40B3">
        <w:rPr>
          <w:b/>
          <w:bCs/>
          <w:iCs/>
          <w:lang w:val="pt-BR"/>
        </w:rPr>
        <w:t>Queue</w:t>
      </w:r>
      <w:proofErr w:type="spellEnd"/>
      <w:r w:rsidRPr="00CF40B3">
        <w:rPr>
          <w:b/>
          <w:bCs/>
          <w:iCs/>
          <w:lang w:val="pt-BR"/>
        </w:rPr>
        <w:t xml:space="preserve"> Manager): </w:t>
      </w:r>
      <w:r w:rsidRPr="00CF40B3">
        <w:rPr>
          <w:bCs/>
          <w:iCs/>
          <w:lang w:val="pt-BR"/>
        </w:rPr>
        <w:t>Gerenciador de filas que garante que, se o mainframe ficar offline por segundos, a mensagem não se perca; ela fica retida na fila até ser consumida.</w:t>
      </w:r>
    </w:p>
    <w:p w14:paraId="6638B72D" w14:textId="77777777" w:rsidR="007A3732" w:rsidRPr="007A3732" w:rsidRDefault="007A3732" w:rsidP="007A3732">
      <w:pPr>
        <w:pStyle w:val="Corpodetexto"/>
        <w:numPr>
          <w:ilvl w:val="0"/>
          <w:numId w:val="29"/>
        </w:numPr>
        <w:rPr>
          <w:b/>
          <w:bCs/>
          <w:iCs/>
          <w:lang w:val="pt-BR"/>
        </w:rPr>
      </w:pPr>
      <w:r w:rsidRPr="007A3732">
        <w:rPr>
          <w:b/>
          <w:bCs/>
          <w:iCs/>
          <w:lang w:val="pt-BR"/>
        </w:rPr>
        <w:t xml:space="preserve">IBM MQ for z/OS: </w:t>
      </w:r>
      <w:r w:rsidRPr="007A3732">
        <w:rPr>
          <w:bCs/>
          <w:iCs/>
          <w:lang w:val="pt-BR"/>
        </w:rPr>
        <w:t>Recebe a mensagem vinda da nuvem</w:t>
      </w:r>
      <w:r w:rsidRPr="007A3732">
        <w:rPr>
          <w:b/>
          <w:bCs/>
          <w:iCs/>
          <w:lang w:val="pt-BR"/>
        </w:rPr>
        <w:t>.</w:t>
      </w:r>
    </w:p>
    <w:p w14:paraId="28D8282B" w14:textId="4DD72D92" w:rsidR="007A3732" w:rsidRPr="007A3732" w:rsidRDefault="007A3732" w:rsidP="007A3732">
      <w:pPr>
        <w:pStyle w:val="Corpodetexto"/>
        <w:numPr>
          <w:ilvl w:val="0"/>
          <w:numId w:val="29"/>
        </w:numPr>
        <w:rPr>
          <w:b/>
          <w:bCs/>
          <w:iCs/>
          <w:lang w:val="pt-BR"/>
        </w:rPr>
      </w:pPr>
      <w:r w:rsidRPr="007A3732">
        <w:rPr>
          <w:b/>
          <w:bCs/>
          <w:iCs/>
          <w:lang w:val="pt-BR"/>
        </w:rPr>
        <w:t xml:space="preserve">Trigger Monitor: </w:t>
      </w:r>
      <w:r w:rsidRPr="007A3732">
        <w:rPr>
          <w:bCs/>
          <w:iCs/>
          <w:lang w:val="pt-BR"/>
        </w:rPr>
        <w:t xml:space="preserve">Componente do CICS </w:t>
      </w:r>
      <w:r>
        <w:rPr>
          <w:bCs/>
          <w:iCs/>
          <w:lang w:val="pt-BR"/>
        </w:rPr>
        <w:t>que identifica</w:t>
      </w:r>
      <w:r w:rsidRPr="007A3732">
        <w:rPr>
          <w:bCs/>
          <w:iCs/>
          <w:lang w:val="pt-BR"/>
        </w:rPr>
        <w:t xml:space="preserve"> a chegada de uma nova mensagem na fila e dispara automaticamente o programa COBOL</w:t>
      </w:r>
      <w:r w:rsidRPr="007A3732">
        <w:rPr>
          <w:b/>
          <w:bCs/>
          <w:iCs/>
          <w:lang w:val="pt-BR"/>
        </w:rPr>
        <w:t>.</w:t>
      </w:r>
    </w:p>
    <w:p w14:paraId="0789C5E7" w14:textId="68EA8180" w:rsidR="007A3732" w:rsidRPr="007A3732" w:rsidRDefault="007A3732" w:rsidP="007A3732">
      <w:pPr>
        <w:pStyle w:val="Corpodetexto"/>
        <w:numPr>
          <w:ilvl w:val="0"/>
          <w:numId w:val="29"/>
        </w:numPr>
        <w:rPr>
          <w:bCs/>
          <w:iCs/>
          <w:lang w:val="pt-BR"/>
        </w:rPr>
      </w:pPr>
      <w:r w:rsidRPr="007A3732">
        <w:rPr>
          <w:b/>
          <w:bCs/>
          <w:iCs/>
          <w:lang w:val="pt-BR"/>
        </w:rPr>
        <w:t>Proxy COBOL (Consumidor):</w:t>
      </w:r>
      <w:r>
        <w:rPr>
          <w:b/>
          <w:bCs/>
          <w:iCs/>
          <w:lang w:val="pt-BR"/>
        </w:rPr>
        <w:t xml:space="preserve"> </w:t>
      </w:r>
      <w:r>
        <w:rPr>
          <w:bCs/>
          <w:iCs/>
          <w:lang w:val="pt-BR"/>
        </w:rPr>
        <w:t>R</w:t>
      </w:r>
      <w:r w:rsidRPr="007A3732">
        <w:rPr>
          <w:bCs/>
          <w:iCs/>
          <w:lang w:val="pt-BR"/>
        </w:rPr>
        <w:t>eceb</w:t>
      </w:r>
      <w:r>
        <w:rPr>
          <w:bCs/>
          <w:iCs/>
          <w:lang w:val="pt-BR"/>
        </w:rPr>
        <w:t xml:space="preserve">e os dados e executa o EXEC SQL INSERT no DB2 </w:t>
      </w:r>
    </w:p>
    <w:p w14:paraId="38461793" w14:textId="77777777" w:rsidR="00CF40B3" w:rsidRPr="00CF40B3" w:rsidRDefault="00CF40B3" w:rsidP="007A3732">
      <w:pPr>
        <w:pStyle w:val="Corpodetexto"/>
        <w:ind w:left="720"/>
        <w:rPr>
          <w:b/>
          <w:bCs/>
          <w:iCs/>
          <w:lang w:val="pt-BR"/>
        </w:rPr>
      </w:pPr>
    </w:p>
    <w:p w14:paraId="7C147B92" w14:textId="32DDE5E6" w:rsidR="002A3A70" w:rsidRDefault="002A3A70" w:rsidP="00CF40B3">
      <w:pPr>
        <w:pStyle w:val="Corpodetexto"/>
        <w:tabs>
          <w:tab w:val="left" w:pos="2127"/>
        </w:tabs>
        <w:rPr>
          <w:b/>
          <w:bCs/>
          <w:iCs/>
          <w:lang w:val="pt-BR"/>
        </w:rPr>
      </w:pPr>
    </w:p>
    <w:p w14:paraId="05C9762F" w14:textId="77777777" w:rsidR="00EF631C" w:rsidRDefault="00EF631C" w:rsidP="00EF5CE4">
      <w:pPr>
        <w:pStyle w:val="Corpodetexto"/>
        <w:rPr>
          <w:i/>
          <w:iCs/>
        </w:rPr>
      </w:pPr>
    </w:p>
    <w:p w14:paraId="52AB99EC" w14:textId="066374BF" w:rsidR="002A3A70" w:rsidRDefault="002A3A70" w:rsidP="00EF5CE4">
      <w:pPr>
        <w:pStyle w:val="Corpodetexto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336B44AA" wp14:editId="316A17CE">
            <wp:extent cx="5973442" cy="4495800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a de arquitetura cenario 1 - migracao modelo hibr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2372" cy="451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0B92" w14:textId="77777777" w:rsidR="009A2CA4" w:rsidRDefault="009A2CA4" w:rsidP="00EF5CE4">
      <w:pPr>
        <w:pStyle w:val="Corpodetexto"/>
        <w:rPr>
          <w:iCs/>
        </w:rPr>
      </w:pPr>
    </w:p>
    <w:p w14:paraId="276C4F7C" w14:textId="0EF32407" w:rsidR="009A2CA4" w:rsidRPr="00D3711D" w:rsidRDefault="009A2CA4" w:rsidP="00EF5CE4">
      <w:pPr>
        <w:pStyle w:val="Corpodetexto"/>
        <w:rPr>
          <w:b/>
          <w:i/>
          <w:iCs/>
        </w:rPr>
      </w:pPr>
      <w:proofErr w:type="spellStart"/>
      <w:r w:rsidRPr="00D3711D">
        <w:rPr>
          <w:b/>
          <w:i/>
          <w:iCs/>
        </w:rPr>
        <w:t>Processo</w:t>
      </w:r>
      <w:proofErr w:type="spellEnd"/>
      <w:r w:rsidRPr="00D3711D">
        <w:rPr>
          <w:b/>
          <w:i/>
          <w:iCs/>
        </w:rPr>
        <w:t xml:space="preserve"> de </w:t>
      </w:r>
      <w:proofErr w:type="spellStart"/>
      <w:r w:rsidRPr="00D3711D">
        <w:rPr>
          <w:b/>
          <w:i/>
          <w:iCs/>
        </w:rPr>
        <w:t>Refatoração</w:t>
      </w:r>
      <w:proofErr w:type="spellEnd"/>
      <w:r w:rsidRPr="00D3711D">
        <w:rPr>
          <w:b/>
          <w:i/>
          <w:iCs/>
        </w:rPr>
        <w:t xml:space="preserve"> com </w:t>
      </w:r>
      <w:proofErr w:type="spellStart"/>
      <w:r w:rsidRPr="00D3711D">
        <w:rPr>
          <w:b/>
          <w:i/>
          <w:iCs/>
        </w:rPr>
        <w:t>os</w:t>
      </w:r>
      <w:proofErr w:type="spellEnd"/>
      <w:r w:rsidRPr="00D3711D">
        <w:rPr>
          <w:b/>
          <w:i/>
          <w:iCs/>
        </w:rPr>
        <w:t xml:space="preserve"> </w:t>
      </w:r>
      <w:proofErr w:type="spellStart"/>
      <w:r w:rsidRPr="00D3711D">
        <w:rPr>
          <w:b/>
          <w:i/>
          <w:iCs/>
        </w:rPr>
        <w:t>padrões</w:t>
      </w:r>
      <w:proofErr w:type="spellEnd"/>
      <w:r w:rsidRPr="00D3711D">
        <w:rPr>
          <w:b/>
          <w:i/>
          <w:iCs/>
        </w:rPr>
        <w:t xml:space="preserve"> </w:t>
      </w:r>
      <w:proofErr w:type="spellStart"/>
      <w:r w:rsidRPr="00D3711D">
        <w:rPr>
          <w:b/>
          <w:i/>
          <w:iCs/>
        </w:rPr>
        <w:t>recomendados</w:t>
      </w:r>
      <w:proofErr w:type="spellEnd"/>
      <w:r w:rsidR="005E2543" w:rsidRPr="00D3711D">
        <w:rPr>
          <w:b/>
          <w:i/>
          <w:iCs/>
        </w:rPr>
        <w:t xml:space="preserve"> (clean architecture + DDD)</w:t>
      </w:r>
      <w:r w:rsidRPr="00D3711D">
        <w:rPr>
          <w:b/>
          <w:i/>
          <w:iCs/>
        </w:rPr>
        <w:t>:</w:t>
      </w:r>
    </w:p>
    <w:p w14:paraId="137CCE8E" w14:textId="7E8B0C8C" w:rsidR="009A2CA4" w:rsidRDefault="002E6C0D" w:rsidP="002E6C0D">
      <w:pPr>
        <w:pStyle w:val="Corpodetexto"/>
        <w:rPr>
          <w:iCs/>
          <w:lang w:val="pt-BR"/>
        </w:rPr>
      </w:pPr>
      <w:proofErr w:type="gramStart"/>
      <w:r>
        <w:rPr>
          <w:iCs/>
        </w:rPr>
        <w:t>A</w:t>
      </w:r>
      <w:proofErr w:type="gramEnd"/>
      <w:r>
        <w:rPr>
          <w:iCs/>
        </w:rPr>
        <w:t xml:space="preserve"> </w:t>
      </w:r>
      <w:r>
        <w:rPr>
          <w:b/>
          <w:bCs/>
          <w:iCs/>
          <w:lang w:val="pt-BR"/>
        </w:rPr>
        <w:t>e</w:t>
      </w:r>
      <w:r w:rsidR="009A2CA4" w:rsidRPr="009A2CA4">
        <w:rPr>
          <w:b/>
          <w:bCs/>
          <w:iCs/>
          <w:lang w:val="pt-BR"/>
        </w:rPr>
        <w:t>xtração de Regras</w:t>
      </w:r>
      <w:r>
        <w:rPr>
          <w:b/>
          <w:bCs/>
          <w:iCs/>
          <w:lang w:val="pt-BR"/>
        </w:rPr>
        <w:t xml:space="preserve"> </w:t>
      </w:r>
      <w:r>
        <w:rPr>
          <w:iCs/>
          <w:lang w:val="pt-BR"/>
        </w:rPr>
        <w:t xml:space="preserve">deverá ser realizada com o uso da AWS </w:t>
      </w:r>
      <w:proofErr w:type="spellStart"/>
      <w:r w:rsidR="009A2CA4" w:rsidRPr="009A2CA4">
        <w:rPr>
          <w:iCs/>
          <w:lang w:val="pt-BR"/>
        </w:rPr>
        <w:t>Bedrock</w:t>
      </w:r>
      <w:proofErr w:type="spellEnd"/>
      <w:r w:rsidR="009A2CA4" w:rsidRPr="009A2CA4">
        <w:rPr>
          <w:iCs/>
          <w:lang w:val="pt-BR"/>
        </w:rPr>
        <w:t> </w:t>
      </w:r>
      <w:r>
        <w:rPr>
          <w:iCs/>
          <w:lang w:val="pt-BR"/>
        </w:rPr>
        <w:t xml:space="preserve">onde a partir do </w:t>
      </w:r>
      <w:r w:rsidR="009A2CA4" w:rsidRPr="009A2CA4">
        <w:rPr>
          <w:iCs/>
          <w:lang w:val="pt-BR"/>
        </w:rPr>
        <w:t>código fonte do COBOL</w:t>
      </w:r>
      <w:r>
        <w:rPr>
          <w:iCs/>
          <w:lang w:val="pt-BR"/>
        </w:rPr>
        <w:t xml:space="preserve"> o </w:t>
      </w:r>
      <w:proofErr w:type="spellStart"/>
      <w:r>
        <w:rPr>
          <w:iCs/>
          <w:lang w:val="pt-BR"/>
        </w:rPr>
        <w:t>prompt</w:t>
      </w:r>
      <w:proofErr w:type="spellEnd"/>
      <w:r>
        <w:rPr>
          <w:iCs/>
          <w:lang w:val="pt-BR"/>
        </w:rPr>
        <w:t xml:space="preserve"> deve ser solicitado para</w:t>
      </w:r>
      <w:r w:rsidR="009A2CA4" w:rsidRPr="009A2CA4">
        <w:rPr>
          <w:iCs/>
          <w:lang w:val="pt-BR"/>
        </w:rPr>
        <w:t xml:space="preserve"> extrair o "Business </w:t>
      </w:r>
      <w:proofErr w:type="spellStart"/>
      <w:r w:rsidR="009A2CA4" w:rsidRPr="009A2CA4">
        <w:rPr>
          <w:iCs/>
          <w:lang w:val="pt-BR"/>
        </w:rPr>
        <w:t>Logic</w:t>
      </w:r>
      <w:proofErr w:type="spellEnd"/>
      <w:r w:rsidR="009A2CA4" w:rsidRPr="009A2CA4">
        <w:rPr>
          <w:iCs/>
          <w:lang w:val="pt-BR"/>
        </w:rPr>
        <w:t>" em linguagem natural (</w:t>
      </w:r>
      <w:proofErr w:type="spellStart"/>
      <w:r w:rsidR="009A2CA4" w:rsidRPr="009A2CA4">
        <w:rPr>
          <w:iCs/>
          <w:lang w:val="pt-BR"/>
        </w:rPr>
        <w:t>Pseudo-código</w:t>
      </w:r>
      <w:proofErr w:type="spellEnd"/>
      <w:r w:rsidR="009A2CA4" w:rsidRPr="009A2CA4">
        <w:rPr>
          <w:iCs/>
          <w:lang w:val="pt-BR"/>
        </w:rPr>
        <w:t xml:space="preserve">). </w:t>
      </w:r>
      <w:r w:rsidR="0095326A">
        <w:rPr>
          <w:iCs/>
          <w:lang w:val="pt-BR"/>
        </w:rPr>
        <w:t>O procedimento</w:t>
      </w:r>
      <w:r w:rsidR="009A2CA4" w:rsidRPr="009A2CA4">
        <w:rPr>
          <w:iCs/>
          <w:lang w:val="pt-BR"/>
        </w:rPr>
        <w:t xml:space="preserve"> evita que erros do legado passem para o Java.</w:t>
      </w:r>
    </w:p>
    <w:p w14:paraId="3429CE01" w14:textId="15248018" w:rsidR="002E6C0D" w:rsidRDefault="002E6C0D" w:rsidP="002E6C0D">
      <w:pPr>
        <w:pStyle w:val="Corpodetexto"/>
        <w:rPr>
          <w:iCs/>
          <w:lang w:val="pt-BR"/>
        </w:rPr>
      </w:pPr>
      <w:r w:rsidRPr="009A2CA4">
        <w:rPr>
          <w:iCs/>
          <w:lang w:val="pt-BR"/>
        </w:rPr>
        <w:t xml:space="preserve">Com o </w:t>
      </w:r>
      <w:proofErr w:type="spellStart"/>
      <w:r w:rsidRPr="009A2CA4">
        <w:rPr>
          <w:iCs/>
          <w:lang w:val="pt-BR"/>
        </w:rPr>
        <w:t>pseudo-código</w:t>
      </w:r>
      <w:proofErr w:type="spellEnd"/>
      <w:r w:rsidRPr="009A2CA4">
        <w:rPr>
          <w:iCs/>
          <w:lang w:val="pt-BR"/>
        </w:rPr>
        <w:t xml:space="preserve">, o </w:t>
      </w:r>
      <w:proofErr w:type="spellStart"/>
      <w:r w:rsidRPr="009A2CA4">
        <w:rPr>
          <w:iCs/>
          <w:lang w:val="pt-BR"/>
        </w:rPr>
        <w:t>Bedrock</w:t>
      </w:r>
      <w:proofErr w:type="spellEnd"/>
      <w:r w:rsidRPr="009A2CA4">
        <w:rPr>
          <w:iCs/>
          <w:lang w:val="pt-BR"/>
        </w:rPr>
        <w:t xml:space="preserve"> gera as classes Java, os </w:t>
      </w:r>
      <w:proofErr w:type="spellStart"/>
      <w:r w:rsidRPr="009A2CA4">
        <w:rPr>
          <w:iCs/>
          <w:lang w:val="pt-BR"/>
        </w:rPr>
        <w:t>DTOs</w:t>
      </w:r>
      <w:proofErr w:type="spellEnd"/>
      <w:r>
        <w:rPr>
          <w:iCs/>
          <w:lang w:val="pt-BR"/>
        </w:rPr>
        <w:t xml:space="preserve">, os </w:t>
      </w:r>
      <w:proofErr w:type="spellStart"/>
      <w:r>
        <w:rPr>
          <w:iCs/>
          <w:lang w:val="pt-BR"/>
        </w:rPr>
        <w:t>Dominios</w:t>
      </w:r>
      <w:proofErr w:type="spellEnd"/>
      <w:r w:rsidR="002602EC">
        <w:rPr>
          <w:iCs/>
          <w:lang w:val="pt-BR"/>
        </w:rPr>
        <w:t xml:space="preserve">, Entidades, </w:t>
      </w:r>
      <w:proofErr w:type="spellStart"/>
      <w:r w:rsidR="002602EC">
        <w:rPr>
          <w:iCs/>
          <w:lang w:val="pt-BR"/>
        </w:rPr>
        <w:t>Usecase</w:t>
      </w:r>
      <w:proofErr w:type="spellEnd"/>
      <w:r w:rsidR="003A3303">
        <w:rPr>
          <w:iCs/>
          <w:lang w:val="pt-BR"/>
        </w:rPr>
        <w:t xml:space="preserve"> e a</w:t>
      </w:r>
      <w:r w:rsidR="002602EC">
        <w:rPr>
          <w:iCs/>
          <w:lang w:val="pt-BR"/>
        </w:rPr>
        <w:t xml:space="preserve"> forma de integrar os eventos com o</w:t>
      </w:r>
      <w:r w:rsidRPr="009A2CA4">
        <w:rPr>
          <w:iCs/>
          <w:lang w:val="pt-BR"/>
        </w:rPr>
        <w:t xml:space="preserve"> API Gateway e a integração com o IBM MQ</w:t>
      </w:r>
      <w:r>
        <w:rPr>
          <w:iCs/>
          <w:lang w:val="pt-BR"/>
        </w:rPr>
        <w:t>.</w:t>
      </w:r>
    </w:p>
    <w:p w14:paraId="725D5D3A" w14:textId="084EC43D" w:rsidR="002E6C0D" w:rsidRDefault="002E6C0D" w:rsidP="002E6C0D">
      <w:pPr>
        <w:pStyle w:val="Corpodetexto"/>
        <w:rPr>
          <w:iCs/>
          <w:lang w:val="pt-BR"/>
        </w:rPr>
      </w:pPr>
      <w:r w:rsidRPr="009A2CA4">
        <w:rPr>
          <w:iCs/>
          <w:lang w:val="pt-BR"/>
        </w:rPr>
        <w:t>A IA identifica como o </w:t>
      </w:r>
      <w:proofErr w:type="spellStart"/>
      <w:r w:rsidRPr="009A2CA4">
        <w:rPr>
          <w:iCs/>
          <w:lang w:val="pt-BR"/>
        </w:rPr>
        <w:t>Copybook</w:t>
      </w:r>
      <w:proofErr w:type="spellEnd"/>
      <w:r w:rsidRPr="009A2CA4">
        <w:rPr>
          <w:iCs/>
          <w:lang w:val="pt-BR"/>
        </w:rPr>
        <w:t xml:space="preserve"> do Mainframe deve ser montado no Java para que o </w:t>
      </w:r>
      <w:r w:rsidRPr="009A2CA4">
        <w:rPr>
          <w:b/>
          <w:bCs/>
          <w:iCs/>
          <w:lang w:val="pt-BR"/>
        </w:rPr>
        <w:t>Proxy COBOL</w:t>
      </w:r>
      <w:r w:rsidRPr="009A2CA4">
        <w:rPr>
          <w:iCs/>
          <w:lang w:val="pt-BR"/>
        </w:rPr>
        <w:t> </w:t>
      </w:r>
      <w:r w:rsidR="0044271D">
        <w:rPr>
          <w:iCs/>
          <w:lang w:val="pt-BR"/>
        </w:rPr>
        <w:t>a partir</w:t>
      </w:r>
      <w:r w:rsidRPr="009A2CA4">
        <w:rPr>
          <w:iCs/>
          <w:lang w:val="pt-BR"/>
        </w:rPr>
        <w:t xml:space="preserve"> da fila MQ receba os dados corretamente</w:t>
      </w:r>
    </w:p>
    <w:p w14:paraId="28C23630" w14:textId="502A0883" w:rsidR="009A2CA4" w:rsidRPr="009A2CA4" w:rsidRDefault="002602EC" w:rsidP="002E6C0D">
      <w:pPr>
        <w:pStyle w:val="Corpodetexto"/>
        <w:rPr>
          <w:iCs/>
          <w:lang w:val="pt-BR"/>
        </w:rPr>
      </w:pPr>
      <w:r>
        <w:rPr>
          <w:iCs/>
          <w:lang w:val="pt-BR"/>
        </w:rPr>
        <w:t xml:space="preserve">O </w:t>
      </w:r>
      <w:proofErr w:type="spellStart"/>
      <w:r>
        <w:rPr>
          <w:iCs/>
          <w:lang w:val="pt-BR"/>
        </w:rPr>
        <w:t>prompt</w:t>
      </w:r>
      <w:proofErr w:type="spellEnd"/>
      <w:r>
        <w:rPr>
          <w:iCs/>
          <w:lang w:val="pt-BR"/>
        </w:rPr>
        <w:t xml:space="preserve"> </w:t>
      </w:r>
      <w:proofErr w:type="spellStart"/>
      <w:r>
        <w:rPr>
          <w:iCs/>
          <w:lang w:val="pt-BR"/>
        </w:rPr>
        <w:t>na</w:t>
      </w:r>
      <w:proofErr w:type="spellEnd"/>
      <w:r>
        <w:rPr>
          <w:iCs/>
          <w:lang w:val="pt-BR"/>
        </w:rPr>
        <w:t xml:space="preserve"> IA deve seguir de forma clara e estruturada esperando o seguinte resultado:</w:t>
      </w:r>
    </w:p>
    <w:p w14:paraId="66B976A2" w14:textId="70E304A4" w:rsidR="009A2CA4" w:rsidRPr="009A2CA4" w:rsidRDefault="009A2CA4" w:rsidP="009A2CA4">
      <w:pPr>
        <w:pStyle w:val="Corpodetexto"/>
        <w:rPr>
          <w:iCs/>
        </w:rPr>
      </w:pPr>
      <w:r w:rsidRPr="009A2CA4">
        <w:rPr>
          <w:iCs/>
        </w:rPr>
        <w:t xml:space="preserve">A </w:t>
      </w:r>
      <w:proofErr w:type="spellStart"/>
      <w:r w:rsidRPr="009A2CA4">
        <w:rPr>
          <w:iCs/>
        </w:rPr>
        <w:t>refatoração</w:t>
      </w:r>
      <w:proofErr w:type="spellEnd"/>
      <w:r w:rsidRPr="009A2CA4">
        <w:rPr>
          <w:iCs/>
        </w:rPr>
        <w:t xml:space="preserve"> do COBOL para Java (</w:t>
      </w:r>
      <w:proofErr w:type="spellStart"/>
      <w:r w:rsidRPr="009A2CA4">
        <w:rPr>
          <w:iCs/>
        </w:rPr>
        <w:t>usando</w:t>
      </w:r>
      <w:proofErr w:type="spellEnd"/>
      <w:r w:rsidRPr="009A2CA4">
        <w:rPr>
          <w:iCs/>
        </w:rPr>
        <w:t xml:space="preserve"> o Claude 3.5 no Bedrock) </w:t>
      </w:r>
      <w:proofErr w:type="spellStart"/>
      <w:r w:rsidRPr="009A2CA4">
        <w:rPr>
          <w:iCs/>
        </w:rPr>
        <w:t>deve</w:t>
      </w:r>
      <w:proofErr w:type="spellEnd"/>
      <w:r w:rsidRPr="009A2CA4">
        <w:rPr>
          <w:iCs/>
        </w:rPr>
        <w:t xml:space="preserve"> </w:t>
      </w:r>
      <w:proofErr w:type="spellStart"/>
      <w:r w:rsidRPr="009A2CA4">
        <w:rPr>
          <w:iCs/>
        </w:rPr>
        <w:t>isol</w:t>
      </w:r>
      <w:r w:rsidR="00301309">
        <w:rPr>
          <w:iCs/>
        </w:rPr>
        <w:t>ar</w:t>
      </w:r>
      <w:proofErr w:type="spellEnd"/>
      <w:r w:rsidRPr="009A2CA4">
        <w:rPr>
          <w:iCs/>
        </w:rPr>
        <w:t xml:space="preserve"> a </w:t>
      </w:r>
      <w:proofErr w:type="spellStart"/>
      <w:r w:rsidRPr="009A2CA4">
        <w:rPr>
          <w:iCs/>
        </w:rPr>
        <w:t>regra</w:t>
      </w:r>
      <w:proofErr w:type="spellEnd"/>
      <w:r w:rsidRPr="009A2CA4">
        <w:rPr>
          <w:iCs/>
        </w:rPr>
        <w:t xml:space="preserve"> de </w:t>
      </w:r>
      <w:proofErr w:type="spellStart"/>
      <w:r w:rsidRPr="009A2CA4">
        <w:rPr>
          <w:iCs/>
        </w:rPr>
        <w:t>negócio</w:t>
      </w:r>
      <w:proofErr w:type="spellEnd"/>
      <w:r w:rsidRPr="009A2CA4">
        <w:rPr>
          <w:iCs/>
        </w:rPr>
        <w:t xml:space="preserve"> da </w:t>
      </w:r>
      <w:proofErr w:type="spellStart"/>
      <w:r w:rsidRPr="009A2CA4">
        <w:rPr>
          <w:iCs/>
        </w:rPr>
        <w:t>infraestrutura</w:t>
      </w:r>
      <w:proofErr w:type="spellEnd"/>
      <w:r w:rsidRPr="009A2CA4">
        <w:rPr>
          <w:iCs/>
        </w:rPr>
        <w:t>:</w:t>
      </w:r>
    </w:p>
    <w:p w14:paraId="740917DD" w14:textId="6D12B160" w:rsidR="009A2CA4" w:rsidRPr="009A2CA4" w:rsidRDefault="009A2CA4" w:rsidP="00243753">
      <w:pPr>
        <w:pStyle w:val="Corpodetexto"/>
        <w:numPr>
          <w:ilvl w:val="0"/>
          <w:numId w:val="35"/>
        </w:numPr>
        <w:ind w:left="1276" w:hanging="425"/>
        <w:rPr>
          <w:iCs/>
        </w:rPr>
      </w:pPr>
      <w:r w:rsidRPr="009A2CA4">
        <w:rPr>
          <w:iCs/>
        </w:rPr>
        <w:t xml:space="preserve">Domain: </w:t>
      </w:r>
      <w:proofErr w:type="spellStart"/>
      <w:r w:rsidRPr="009A2CA4">
        <w:rPr>
          <w:iCs/>
        </w:rPr>
        <w:t>Onde</w:t>
      </w:r>
      <w:proofErr w:type="spellEnd"/>
      <w:r w:rsidRPr="009A2CA4">
        <w:rPr>
          <w:iCs/>
        </w:rPr>
        <w:t xml:space="preserve"> reside o "</w:t>
      </w:r>
      <w:proofErr w:type="spellStart"/>
      <w:r w:rsidRPr="009A2CA4">
        <w:rPr>
          <w:iCs/>
        </w:rPr>
        <w:t>coração</w:t>
      </w:r>
      <w:proofErr w:type="spellEnd"/>
      <w:r w:rsidRPr="009A2CA4">
        <w:rPr>
          <w:iCs/>
        </w:rPr>
        <w:t xml:space="preserve">" do </w:t>
      </w:r>
      <w:proofErr w:type="spellStart"/>
      <w:r w:rsidRPr="009A2CA4">
        <w:rPr>
          <w:iCs/>
        </w:rPr>
        <w:t>sistema</w:t>
      </w:r>
      <w:proofErr w:type="spellEnd"/>
      <w:r w:rsidRPr="009A2CA4">
        <w:rPr>
          <w:iCs/>
        </w:rPr>
        <w:t xml:space="preserve"> (</w:t>
      </w:r>
      <w:proofErr w:type="spellStart"/>
      <w:r w:rsidRPr="009A2CA4">
        <w:rPr>
          <w:iCs/>
        </w:rPr>
        <w:t>Entidades</w:t>
      </w:r>
      <w:proofErr w:type="spellEnd"/>
      <w:r w:rsidRPr="009A2CA4">
        <w:rPr>
          <w:iCs/>
        </w:rPr>
        <w:t xml:space="preserve"> de </w:t>
      </w:r>
      <w:proofErr w:type="spellStart"/>
      <w:r w:rsidRPr="009A2CA4">
        <w:rPr>
          <w:iCs/>
        </w:rPr>
        <w:t>Boleto</w:t>
      </w:r>
      <w:proofErr w:type="spellEnd"/>
      <w:r w:rsidRPr="009A2CA4">
        <w:rPr>
          <w:iCs/>
        </w:rPr>
        <w:t xml:space="preserve">, Value Objects, </w:t>
      </w:r>
      <w:proofErr w:type="spellStart"/>
      <w:r w:rsidRPr="009A2CA4">
        <w:rPr>
          <w:iCs/>
        </w:rPr>
        <w:t>Regras</w:t>
      </w:r>
      <w:proofErr w:type="spellEnd"/>
      <w:r w:rsidRPr="009A2CA4">
        <w:rPr>
          <w:iCs/>
        </w:rPr>
        <w:t xml:space="preserve"> de </w:t>
      </w:r>
      <w:proofErr w:type="spellStart"/>
      <w:r w:rsidRPr="009A2CA4">
        <w:rPr>
          <w:iCs/>
        </w:rPr>
        <w:t>Cálculo</w:t>
      </w:r>
      <w:proofErr w:type="spellEnd"/>
      <w:r w:rsidRPr="009A2CA4">
        <w:rPr>
          <w:iCs/>
        </w:rPr>
        <w:t xml:space="preserve"> de </w:t>
      </w:r>
      <w:proofErr w:type="spellStart"/>
      <w:r w:rsidRPr="009A2CA4">
        <w:rPr>
          <w:iCs/>
        </w:rPr>
        <w:t>Juros</w:t>
      </w:r>
      <w:proofErr w:type="spellEnd"/>
      <w:r w:rsidRPr="009A2CA4">
        <w:rPr>
          <w:iCs/>
        </w:rPr>
        <w:t xml:space="preserve">). Sem </w:t>
      </w:r>
      <w:proofErr w:type="spellStart"/>
      <w:r w:rsidRPr="009A2CA4">
        <w:rPr>
          <w:iCs/>
        </w:rPr>
        <w:t>dependências</w:t>
      </w:r>
      <w:proofErr w:type="spellEnd"/>
      <w:r w:rsidRPr="009A2CA4">
        <w:rPr>
          <w:iCs/>
        </w:rPr>
        <w:t xml:space="preserve"> </w:t>
      </w:r>
      <w:proofErr w:type="spellStart"/>
      <w:r w:rsidRPr="009A2CA4">
        <w:rPr>
          <w:iCs/>
        </w:rPr>
        <w:t>externas</w:t>
      </w:r>
      <w:proofErr w:type="spellEnd"/>
      <w:r w:rsidRPr="009A2CA4">
        <w:rPr>
          <w:iCs/>
        </w:rPr>
        <w:t>.</w:t>
      </w:r>
    </w:p>
    <w:p w14:paraId="1BE57286" w14:textId="1D2A3630" w:rsidR="009A2CA4" w:rsidRPr="009A2CA4" w:rsidRDefault="009A2CA4" w:rsidP="00243753">
      <w:pPr>
        <w:pStyle w:val="Corpodetexto"/>
        <w:numPr>
          <w:ilvl w:val="0"/>
          <w:numId w:val="35"/>
        </w:numPr>
        <w:ind w:left="1276" w:hanging="425"/>
        <w:rPr>
          <w:iCs/>
        </w:rPr>
      </w:pPr>
      <w:r w:rsidRPr="009A2CA4">
        <w:rPr>
          <w:iCs/>
        </w:rPr>
        <w:lastRenderedPageBreak/>
        <w:t xml:space="preserve">Application (Interfaces/DTOs): </w:t>
      </w:r>
      <w:proofErr w:type="spellStart"/>
      <w:r w:rsidRPr="009A2CA4">
        <w:rPr>
          <w:iCs/>
        </w:rPr>
        <w:t>Contém</w:t>
      </w:r>
      <w:proofErr w:type="spellEnd"/>
      <w:r w:rsidRPr="009A2CA4">
        <w:rPr>
          <w:iCs/>
        </w:rPr>
        <w:t xml:space="preserve"> </w:t>
      </w:r>
      <w:proofErr w:type="spellStart"/>
      <w:r w:rsidRPr="009A2CA4">
        <w:rPr>
          <w:iCs/>
        </w:rPr>
        <w:t>os</w:t>
      </w:r>
      <w:proofErr w:type="spellEnd"/>
      <w:r w:rsidRPr="009A2CA4">
        <w:rPr>
          <w:iCs/>
        </w:rPr>
        <w:t xml:space="preserve"> </w:t>
      </w:r>
      <w:proofErr w:type="spellStart"/>
      <w:r w:rsidRPr="009A2CA4">
        <w:rPr>
          <w:iCs/>
        </w:rPr>
        <w:t>casos</w:t>
      </w:r>
      <w:proofErr w:type="spellEnd"/>
      <w:r w:rsidRPr="009A2CA4">
        <w:rPr>
          <w:iCs/>
        </w:rPr>
        <w:t xml:space="preserve"> de </w:t>
      </w:r>
      <w:proofErr w:type="spellStart"/>
      <w:r w:rsidRPr="009A2CA4">
        <w:rPr>
          <w:iCs/>
        </w:rPr>
        <w:t>uso</w:t>
      </w:r>
      <w:proofErr w:type="spellEnd"/>
      <w:r w:rsidRPr="009A2CA4">
        <w:rPr>
          <w:iCs/>
        </w:rPr>
        <w:t xml:space="preserve"> (ex: </w:t>
      </w:r>
      <w:proofErr w:type="spellStart"/>
      <w:r w:rsidRPr="009A2CA4">
        <w:rPr>
          <w:iCs/>
        </w:rPr>
        <w:t>GerarBoletoUseCase</w:t>
      </w:r>
      <w:proofErr w:type="spellEnd"/>
      <w:r w:rsidRPr="009A2CA4">
        <w:rPr>
          <w:iCs/>
        </w:rPr>
        <w:t xml:space="preserve">) e </w:t>
      </w:r>
      <w:proofErr w:type="spellStart"/>
      <w:r w:rsidRPr="009A2CA4">
        <w:rPr>
          <w:iCs/>
        </w:rPr>
        <w:t>os</w:t>
      </w:r>
      <w:proofErr w:type="spellEnd"/>
      <w:r w:rsidRPr="009A2CA4">
        <w:rPr>
          <w:iCs/>
        </w:rPr>
        <w:t xml:space="preserve"> </w:t>
      </w:r>
      <w:proofErr w:type="spellStart"/>
      <w:r w:rsidRPr="009A2CA4">
        <w:rPr>
          <w:iCs/>
        </w:rPr>
        <w:t>objetos</w:t>
      </w:r>
      <w:proofErr w:type="spellEnd"/>
      <w:r w:rsidRPr="009A2CA4">
        <w:rPr>
          <w:iCs/>
        </w:rPr>
        <w:t xml:space="preserve"> de </w:t>
      </w:r>
      <w:proofErr w:type="spellStart"/>
      <w:r w:rsidRPr="009A2CA4">
        <w:rPr>
          <w:iCs/>
        </w:rPr>
        <w:t>transferência</w:t>
      </w:r>
      <w:proofErr w:type="spellEnd"/>
      <w:r w:rsidRPr="009A2CA4">
        <w:rPr>
          <w:iCs/>
        </w:rPr>
        <w:t xml:space="preserve"> de dados (DTOs) para </w:t>
      </w:r>
      <w:proofErr w:type="spellStart"/>
      <w:r w:rsidRPr="009A2CA4">
        <w:rPr>
          <w:iCs/>
        </w:rPr>
        <w:t>comunicação</w:t>
      </w:r>
      <w:proofErr w:type="spellEnd"/>
      <w:r w:rsidRPr="009A2CA4">
        <w:rPr>
          <w:iCs/>
        </w:rPr>
        <w:t xml:space="preserve"> com o API Gateway.</w:t>
      </w:r>
    </w:p>
    <w:p w14:paraId="7DA616E2" w14:textId="776D8C93" w:rsidR="009A2CA4" w:rsidRDefault="009A2CA4" w:rsidP="00243753">
      <w:pPr>
        <w:pStyle w:val="Corpodetexto"/>
        <w:numPr>
          <w:ilvl w:val="0"/>
          <w:numId w:val="35"/>
        </w:numPr>
        <w:ind w:left="1276" w:hanging="425"/>
        <w:rPr>
          <w:iCs/>
        </w:rPr>
      </w:pPr>
      <w:r w:rsidRPr="009A2CA4">
        <w:rPr>
          <w:iCs/>
        </w:rPr>
        <w:t xml:space="preserve">Infrastructure: </w:t>
      </w:r>
      <w:proofErr w:type="spellStart"/>
      <w:r w:rsidRPr="009A2CA4">
        <w:rPr>
          <w:iCs/>
        </w:rPr>
        <w:t>Implementação</w:t>
      </w:r>
      <w:proofErr w:type="spellEnd"/>
      <w:r w:rsidRPr="009A2CA4">
        <w:rPr>
          <w:iCs/>
        </w:rPr>
        <w:t xml:space="preserve"> de </w:t>
      </w:r>
      <w:proofErr w:type="spellStart"/>
      <w:r w:rsidRPr="009A2CA4">
        <w:rPr>
          <w:iCs/>
        </w:rPr>
        <w:t>detalhes</w:t>
      </w:r>
      <w:proofErr w:type="spellEnd"/>
      <w:r w:rsidRPr="009A2CA4">
        <w:rPr>
          <w:iCs/>
        </w:rPr>
        <w:t xml:space="preserve"> </w:t>
      </w:r>
      <w:proofErr w:type="spellStart"/>
      <w:r w:rsidRPr="009A2CA4">
        <w:rPr>
          <w:iCs/>
        </w:rPr>
        <w:t>técnicos</w:t>
      </w:r>
      <w:proofErr w:type="spellEnd"/>
      <w:r w:rsidRPr="009A2CA4">
        <w:rPr>
          <w:iCs/>
        </w:rPr>
        <w:t xml:space="preserve"> </w:t>
      </w:r>
      <w:proofErr w:type="spellStart"/>
      <w:r w:rsidRPr="009A2CA4">
        <w:rPr>
          <w:iCs/>
        </w:rPr>
        <w:t>como</w:t>
      </w:r>
      <w:proofErr w:type="spellEnd"/>
      <w:r w:rsidRPr="009A2CA4">
        <w:rPr>
          <w:iCs/>
        </w:rPr>
        <w:t xml:space="preserve"> o </w:t>
      </w:r>
      <w:proofErr w:type="spellStart"/>
      <w:r w:rsidRPr="009A2CA4">
        <w:rPr>
          <w:iCs/>
        </w:rPr>
        <w:t>cliente</w:t>
      </w:r>
      <w:proofErr w:type="spellEnd"/>
      <w:r w:rsidRPr="009A2CA4">
        <w:rPr>
          <w:iCs/>
        </w:rPr>
        <w:t xml:space="preserve"> do IBM MQ, </w:t>
      </w:r>
      <w:proofErr w:type="spellStart"/>
      <w:r w:rsidRPr="009A2CA4">
        <w:rPr>
          <w:iCs/>
        </w:rPr>
        <w:t>repositórios</w:t>
      </w:r>
      <w:proofErr w:type="spellEnd"/>
      <w:r w:rsidRPr="009A2CA4">
        <w:rPr>
          <w:iCs/>
        </w:rPr>
        <w:t xml:space="preserve"> e </w:t>
      </w:r>
      <w:proofErr w:type="spellStart"/>
      <w:r w:rsidRPr="009A2CA4">
        <w:rPr>
          <w:iCs/>
        </w:rPr>
        <w:t>adaptadores</w:t>
      </w:r>
      <w:proofErr w:type="spellEnd"/>
      <w:r w:rsidRPr="009A2CA4">
        <w:rPr>
          <w:iCs/>
        </w:rPr>
        <w:t xml:space="preserve"> para o Amazon SQS.</w:t>
      </w:r>
    </w:p>
    <w:p w14:paraId="68CBE00A" w14:textId="705EC981" w:rsidR="00243753" w:rsidRDefault="00243753" w:rsidP="005E2543">
      <w:pPr>
        <w:pStyle w:val="Corpodetexto"/>
        <w:rPr>
          <w:b/>
          <w:bCs/>
          <w:iCs/>
          <w:lang w:val="pt-BR"/>
        </w:rPr>
      </w:pPr>
    </w:p>
    <w:p w14:paraId="3BFC01DA" w14:textId="13F6DAEF" w:rsidR="005E2543" w:rsidRPr="00D3711D" w:rsidRDefault="00243753" w:rsidP="00243753">
      <w:pPr>
        <w:pStyle w:val="Corpodetexto"/>
        <w:rPr>
          <w:b/>
          <w:bCs/>
          <w:i/>
          <w:iCs/>
          <w:lang w:val="pt-BR"/>
        </w:rPr>
      </w:pPr>
      <w:r w:rsidRPr="00D3711D">
        <w:rPr>
          <w:b/>
          <w:bCs/>
          <w:i/>
          <w:iCs/>
          <w:lang w:val="pt-BR"/>
        </w:rPr>
        <w:t>Estratégia</w:t>
      </w:r>
      <w:r w:rsidR="005E2543" w:rsidRPr="00D3711D">
        <w:rPr>
          <w:b/>
          <w:bCs/>
          <w:i/>
          <w:iCs/>
          <w:lang w:val="pt-BR"/>
        </w:rPr>
        <w:t xml:space="preserve"> de Resiliência e </w:t>
      </w:r>
      <w:proofErr w:type="spellStart"/>
      <w:r w:rsidR="005E2543" w:rsidRPr="00D3711D">
        <w:rPr>
          <w:b/>
          <w:bCs/>
          <w:i/>
          <w:iCs/>
          <w:lang w:val="pt-BR"/>
        </w:rPr>
        <w:t>Event-Driven</w:t>
      </w:r>
      <w:proofErr w:type="spellEnd"/>
      <w:r w:rsidRPr="00D3711D">
        <w:rPr>
          <w:b/>
          <w:bCs/>
          <w:i/>
          <w:iCs/>
          <w:lang w:val="pt-BR"/>
        </w:rPr>
        <w:t xml:space="preserve"> </w:t>
      </w:r>
    </w:p>
    <w:p w14:paraId="4DDFD3A6" w14:textId="452FB457" w:rsidR="005E2543" w:rsidRPr="005E2543" w:rsidRDefault="00243753" w:rsidP="005E2543">
      <w:pPr>
        <w:pStyle w:val="Corpodetexto"/>
        <w:rPr>
          <w:iCs/>
          <w:lang w:val="pt-BR"/>
        </w:rPr>
      </w:pPr>
      <w:r>
        <w:rPr>
          <w:iCs/>
          <w:lang w:val="pt-BR"/>
        </w:rPr>
        <w:t>O uso do AWS</w:t>
      </w:r>
      <w:r w:rsidR="005E2543" w:rsidRPr="005E2543">
        <w:rPr>
          <w:iCs/>
          <w:lang w:val="pt-BR"/>
        </w:rPr>
        <w:t xml:space="preserve"> SQS </w:t>
      </w:r>
      <w:r>
        <w:rPr>
          <w:iCs/>
          <w:lang w:val="pt-BR"/>
        </w:rPr>
        <w:t xml:space="preserve">pelo </w:t>
      </w:r>
      <w:proofErr w:type="spellStart"/>
      <w:r>
        <w:rPr>
          <w:iCs/>
          <w:lang w:val="pt-BR"/>
        </w:rPr>
        <w:t>microserviço</w:t>
      </w:r>
      <w:proofErr w:type="spellEnd"/>
      <w:r w:rsidR="005E2543" w:rsidRPr="005E2543">
        <w:rPr>
          <w:iCs/>
          <w:lang w:val="pt-BR"/>
        </w:rPr>
        <w:t xml:space="preserve"> antes do MQ </w:t>
      </w:r>
      <w:r>
        <w:rPr>
          <w:iCs/>
          <w:lang w:val="pt-BR"/>
        </w:rPr>
        <w:t xml:space="preserve">será </w:t>
      </w:r>
      <w:r w:rsidR="005E2543" w:rsidRPr="005E2543">
        <w:rPr>
          <w:iCs/>
          <w:lang w:val="pt-BR"/>
        </w:rPr>
        <w:t>para isolar falhas no </w:t>
      </w:r>
      <w:proofErr w:type="spellStart"/>
      <w:r w:rsidR="005E2543" w:rsidRPr="005E2543">
        <w:rPr>
          <w:b/>
          <w:bCs/>
          <w:iCs/>
          <w:lang w:val="pt-BR"/>
        </w:rPr>
        <w:t>Direct</w:t>
      </w:r>
      <w:proofErr w:type="spellEnd"/>
      <w:r w:rsidR="005E2543" w:rsidRPr="005E2543">
        <w:rPr>
          <w:b/>
          <w:bCs/>
          <w:iCs/>
          <w:lang w:val="pt-BR"/>
        </w:rPr>
        <w:t xml:space="preserve"> Connect</w:t>
      </w:r>
      <w:r w:rsidR="005E2543" w:rsidRPr="005E2543">
        <w:rPr>
          <w:iCs/>
          <w:lang w:val="pt-BR"/>
        </w:rPr>
        <w:t>:</w:t>
      </w:r>
    </w:p>
    <w:p w14:paraId="1EC75DC6" w14:textId="7F5140FF" w:rsidR="005E2543" w:rsidRPr="005E2543" w:rsidRDefault="005E2543" w:rsidP="005E2543">
      <w:pPr>
        <w:pStyle w:val="Corpodetexto"/>
        <w:numPr>
          <w:ilvl w:val="0"/>
          <w:numId w:val="33"/>
        </w:numPr>
        <w:rPr>
          <w:iCs/>
          <w:lang w:val="pt-BR"/>
        </w:rPr>
      </w:pPr>
      <w:r w:rsidRPr="005E2543">
        <w:rPr>
          <w:iCs/>
          <w:lang w:val="pt-BR"/>
        </w:rPr>
        <w:t xml:space="preserve">O </w:t>
      </w:r>
      <w:proofErr w:type="spellStart"/>
      <w:r w:rsidRPr="005E2543">
        <w:rPr>
          <w:iCs/>
          <w:lang w:val="pt-BR"/>
        </w:rPr>
        <w:t>Microserviço</w:t>
      </w:r>
      <w:proofErr w:type="spellEnd"/>
      <w:r w:rsidRPr="005E2543">
        <w:rPr>
          <w:iCs/>
          <w:lang w:val="pt-BR"/>
        </w:rPr>
        <w:t xml:space="preserve"> de Boleto processa a regra e faz o </w:t>
      </w:r>
      <w:proofErr w:type="spellStart"/>
      <w:r w:rsidRPr="005E2543">
        <w:rPr>
          <w:iCs/>
          <w:lang w:val="pt-BR"/>
        </w:rPr>
        <w:t>put</w:t>
      </w:r>
      <w:proofErr w:type="spellEnd"/>
      <w:r w:rsidRPr="005E2543">
        <w:rPr>
          <w:iCs/>
          <w:lang w:val="pt-BR"/>
        </w:rPr>
        <w:t> no </w:t>
      </w:r>
      <w:proofErr w:type="spellStart"/>
      <w:r w:rsidRPr="005E2543">
        <w:rPr>
          <w:b/>
          <w:bCs/>
          <w:iCs/>
          <w:lang w:val="pt-BR"/>
        </w:rPr>
        <w:t>Amazon</w:t>
      </w:r>
      <w:proofErr w:type="spellEnd"/>
      <w:r w:rsidRPr="005E2543">
        <w:rPr>
          <w:b/>
          <w:bCs/>
          <w:iCs/>
          <w:lang w:val="pt-BR"/>
        </w:rPr>
        <w:t xml:space="preserve"> SQS</w:t>
      </w:r>
      <w:r w:rsidRPr="005E2543">
        <w:rPr>
          <w:iCs/>
          <w:lang w:val="pt-BR"/>
        </w:rPr>
        <w:t>.</w:t>
      </w:r>
    </w:p>
    <w:p w14:paraId="61653FEE" w14:textId="11EC6E79" w:rsidR="005E2543" w:rsidRPr="005E2543" w:rsidRDefault="005E2543" w:rsidP="005E2543">
      <w:pPr>
        <w:pStyle w:val="Corpodetexto"/>
        <w:numPr>
          <w:ilvl w:val="0"/>
          <w:numId w:val="33"/>
        </w:numPr>
        <w:rPr>
          <w:iCs/>
          <w:lang w:val="pt-BR"/>
        </w:rPr>
      </w:pPr>
      <w:r w:rsidRPr="005E2543">
        <w:rPr>
          <w:iCs/>
          <w:lang w:val="pt-BR"/>
        </w:rPr>
        <w:t xml:space="preserve">Um componente (pode ser um </w:t>
      </w:r>
      <w:proofErr w:type="spellStart"/>
      <w:r w:rsidRPr="005E2543">
        <w:rPr>
          <w:iCs/>
          <w:lang w:val="pt-BR"/>
        </w:rPr>
        <w:t>worker</w:t>
      </w:r>
      <w:proofErr w:type="spellEnd"/>
      <w:r w:rsidRPr="005E2543">
        <w:rPr>
          <w:iCs/>
          <w:lang w:val="pt-BR"/>
        </w:rPr>
        <w:t xml:space="preserve"> no EKS ou um BFF especiali</w:t>
      </w:r>
      <w:r w:rsidR="0044271D">
        <w:rPr>
          <w:iCs/>
          <w:lang w:val="pt-BR"/>
        </w:rPr>
        <w:t>sta</w:t>
      </w:r>
      <w:r w:rsidRPr="005E2543">
        <w:rPr>
          <w:iCs/>
          <w:lang w:val="pt-BR"/>
        </w:rPr>
        <w:t>) consome o SQS e tenta enviar para o </w:t>
      </w:r>
      <w:r w:rsidRPr="005E2543">
        <w:rPr>
          <w:b/>
          <w:bCs/>
          <w:iCs/>
          <w:lang w:val="pt-BR"/>
        </w:rPr>
        <w:t>IBM MQ</w:t>
      </w:r>
      <w:r w:rsidRPr="005E2543">
        <w:rPr>
          <w:iCs/>
          <w:lang w:val="pt-BR"/>
        </w:rPr>
        <w:t> no Mainframe.</w:t>
      </w:r>
    </w:p>
    <w:p w14:paraId="045286D9" w14:textId="4E756F00" w:rsidR="005E2543" w:rsidRPr="005E2543" w:rsidRDefault="005E2543" w:rsidP="005E2543">
      <w:pPr>
        <w:pStyle w:val="Corpodetexto"/>
        <w:numPr>
          <w:ilvl w:val="0"/>
          <w:numId w:val="33"/>
        </w:numPr>
        <w:rPr>
          <w:iCs/>
          <w:lang w:val="pt-BR"/>
        </w:rPr>
      </w:pPr>
      <w:r w:rsidRPr="005E2543">
        <w:rPr>
          <w:iCs/>
          <w:lang w:val="pt-BR"/>
        </w:rPr>
        <w:t>Se o link físico cair</w:t>
      </w:r>
      <w:r w:rsidR="00D222BD">
        <w:rPr>
          <w:iCs/>
          <w:lang w:val="pt-BR"/>
        </w:rPr>
        <w:t xml:space="preserve"> e causar falha no </w:t>
      </w:r>
      <w:proofErr w:type="spellStart"/>
      <w:r w:rsidR="00D222BD">
        <w:rPr>
          <w:iCs/>
          <w:lang w:val="pt-BR"/>
        </w:rPr>
        <w:t>Direct</w:t>
      </w:r>
      <w:proofErr w:type="spellEnd"/>
      <w:r w:rsidR="00D222BD">
        <w:rPr>
          <w:iCs/>
          <w:lang w:val="pt-BR"/>
        </w:rPr>
        <w:t xml:space="preserve"> Connect</w:t>
      </w:r>
      <w:r w:rsidRPr="005E2543">
        <w:rPr>
          <w:iCs/>
          <w:lang w:val="pt-BR"/>
        </w:rPr>
        <w:t>, as mensagens ficam retidas e seguras no </w:t>
      </w:r>
      <w:proofErr w:type="spellStart"/>
      <w:r w:rsidRPr="005E2543">
        <w:rPr>
          <w:iCs/>
          <w:lang w:val="pt-BR"/>
        </w:rPr>
        <w:t>Amazon</w:t>
      </w:r>
      <w:proofErr w:type="spellEnd"/>
      <w:r w:rsidRPr="005E2543">
        <w:rPr>
          <w:iCs/>
          <w:lang w:val="pt-BR"/>
        </w:rPr>
        <w:t xml:space="preserve"> SQS.</w:t>
      </w:r>
    </w:p>
    <w:p w14:paraId="6D0BF032" w14:textId="7BE7CCBB" w:rsidR="005E2543" w:rsidRPr="005E2543" w:rsidRDefault="005E2543" w:rsidP="005E2543">
      <w:pPr>
        <w:pStyle w:val="Corpodetexto"/>
        <w:numPr>
          <w:ilvl w:val="0"/>
          <w:numId w:val="33"/>
        </w:numPr>
        <w:rPr>
          <w:iCs/>
          <w:lang w:val="pt-BR"/>
        </w:rPr>
      </w:pPr>
      <w:r w:rsidRPr="005E2543">
        <w:rPr>
          <w:iCs/>
          <w:lang w:val="pt-BR"/>
        </w:rPr>
        <w:t>Caso uma mensagem falhe repetidamente (</w:t>
      </w:r>
      <w:proofErr w:type="spellStart"/>
      <w:r w:rsidRPr="005E2543">
        <w:rPr>
          <w:iCs/>
          <w:lang w:val="pt-BR"/>
        </w:rPr>
        <w:t>ex</w:t>
      </w:r>
      <w:proofErr w:type="spellEnd"/>
      <w:r w:rsidRPr="005E2543">
        <w:rPr>
          <w:iCs/>
          <w:lang w:val="pt-BR"/>
        </w:rPr>
        <w:t>: dados corrompidos que o COBOL não aceita), ela é movida para uma </w:t>
      </w:r>
      <w:r w:rsidRPr="005E2543">
        <w:rPr>
          <w:b/>
          <w:bCs/>
          <w:iCs/>
          <w:lang w:val="pt-BR"/>
        </w:rPr>
        <w:t>DLQ</w:t>
      </w:r>
      <w:r w:rsidR="00760261">
        <w:rPr>
          <w:b/>
          <w:bCs/>
          <w:iCs/>
          <w:lang w:val="pt-BR"/>
        </w:rPr>
        <w:t xml:space="preserve"> (</w:t>
      </w:r>
      <w:proofErr w:type="spellStart"/>
      <w:r w:rsidR="00760261">
        <w:rPr>
          <w:b/>
          <w:bCs/>
          <w:iCs/>
          <w:lang w:val="pt-BR"/>
        </w:rPr>
        <w:t>dead</w:t>
      </w:r>
      <w:proofErr w:type="spellEnd"/>
      <w:r w:rsidR="00760261">
        <w:rPr>
          <w:b/>
          <w:bCs/>
          <w:iCs/>
          <w:lang w:val="pt-BR"/>
        </w:rPr>
        <w:t xml:space="preserve"> </w:t>
      </w:r>
      <w:proofErr w:type="spellStart"/>
      <w:r w:rsidR="00760261">
        <w:rPr>
          <w:b/>
          <w:bCs/>
          <w:iCs/>
          <w:lang w:val="pt-BR"/>
        </w:rPr>
        <w:t>letter</w:t>
      </w:r>
      <w:proofErr w:type="spellEnd"/>
      <w:r w:rsidR="00760261">
        <w:rPr>
          <w:b/>
          <w:bCs/>
          <w:iCs/>
          <w:lang w:val="pt-BR"/>
        </w:rPr>
        <w:t xml:space="preserve"> </w:t>
      </w:r>
      <w:proofErr w:type="spellStart"/>
      <w:r w:rsidR="00760261">
        <w:rPr>
          <w:b/>
          <w:bCs/>
          <w:iCs/>
          <w:lang w:val="pt-BR"/>
        </w:rPr>
        <w:t>queue</w:t>
      </w:r>
      <w:proofErr w:type="spellEnd"/>
      <w:r w:rsidR="00760261">
        <w:rPr>
          <w:b/>
          <w:bCs/>
          <w:iCs/>
          <w:lang w:val="pt-BR"/>
        </w:rPr>
        <w:t>)</w:t>
      </w:r>
      <w:r w:rsidRPr="005E2543">
        <w:rPr>
          <w:iCs/>
          <w:lang w:val="pt-BR"/>
        </w:rPr>
        <w:t xml:space="preserve">. Isso evita que mensagens </w:t>
      </w:r>
      <w:r w:rsidR="007F3910">
        <w:rPr>
          <w:iCs/>
          <w:lang w:val="pt-BR"/>
        </w:rPr>
        <w:t>com erro</w:t>
      </w:r>
      <w:r w:rsidRPr="005E2543">
        <w:rPr>
          <w:iCs/>
          <w:lang w:val="pt-BR"/>
        </w:rPr>
        <w:t xml:space="preserve"> tranquem a fila principal.</w:t>
      </w:r>
    </w:p>
    <w:p w14:paraId="0FD40F8E" w14:textId="06B0FC9B" w:rsidR="009869E8" w:rsidRDefault="005E2543" w:rsidP="005E2543">
      <w:pPr>
        <w:pStyle w:val="Corpodetexto"/>
        <w:rPr>
          <w:b/>
          <w:bCs/>
          <w:iCs/>
          <w:lang w:val="pt-BR"/>
        </w:rPr>
      </w:pPr>
      <w:proofErr w:type="spellStart"/>
      <w:r w:rsidRPr="00E9036D">
        <w:rPr>
          <w:bCs/>
          <w:i/>
          <w:iCs/>
          <w:lang w:val="pt-BR"/>
        </w:rPr>
        <w:t>Retentativa</w:t>
      </w:r>
      <w:proofErr w:type="spellEnd"/>
      <w:r w:rsidRPr="005E2543">
        <w:rPr>
          <w:b/>
          <w:bCs/>
          <w:iCs/>
          <w:lang w:val="pt-BR"/>
        </w:rPr>
        <w:t>:</w:t>
      </w:r>
      <w:r w:rsidRPr="005E2543">
        <w:rPr>
          <w:iCs/>
          <w:lang w:val="pt-BR"/>
        </w:rPr>
        <w:t xml:space="preserve"> Assim que o </w:t>
      </w:r>
      <w:proofErr w:type="spellStart"/>
      <w:r w:rsidRPr="005E2543">
        <w:rPr>
          <w:iCs/>
          <w:lang w:val="pt-BR"/>
        </w:rPr>
        <w:t>Direct</w:t>
      </w:r>
      <w:proofErr w:type="spellEnd"/>
      <w:r w:rsidRPr="005E2543">
        <w:rPr>
          <w:iCs/>
          <w:lang w:val="pt-BR"/>
        </w:rPr>
        <w:t xml:space="preserve"> Connect volta, o fluxo de consumo do SQS processa o acúmulo automaticamente, garantindo a eventual consistência no </w:t>
      </w:r>
      <w:r w:rsidRPr="005E2543">
        <w:rPr>
          <w:b/>
          <w:bCs/>
          <w:iCs/>
          <w:lang w:val="pt-BR"/>
        </w:rPr>
        <w:t>DB2</w:t>
      </w:r>
      <w:r w:rsidR="0085105D">
        <w:rPr>
          <w:b/>
          <w:bCs/>
          <w:iCs/>
          <w:lang w:val="pt-BR"/>
        </w:rPr>
        <w:t>.</w:t>
      </w:r>
    </w:p>
    <w:p w14:paraId="3844C385" w14:textId="77777777" w:rsidR="00F02F51" w:rsidRPr="00E9036D" w:rsidRDefault="0085105D" w:rsidP="0085105D">
      <w:pPr>
        <w:pStyle w:val="Corpodetexto"/>
        <w:rPr>
          <w:b/>
          <w:bCs/>
          <w:i/>
          <w:iCs/>
          <w:lang w:val="pt-BR"/>
        </w:rPr>
      </w:pPr>
      <w:r w:rsidRPr="00E9036D">
        <w:rPr>
          <w:b/>
          <w:bCs/>
          <w:i/>
          <w:iCs/>
          <w:lang w:val="pt-BR"/>
        </w:rPr>
        <w:t xml:space="preserve">Estratégia de </w:t>
      </w:r>
      <w:proofErr w:type="spellStart"/>
      <w:r w:rsidR="00F02F51" w:rsidRPr="00E9036D">
        <w:rPr>
          <w:b/>
          <w:bCs/>
          <w:i/>
          <w:iCs/>
          <w:lang w:val="pt-BR"/>
        </w:rPr>
        <w:t>Observabilidade</w:t>
      </w:r>
      <w:proofErr w:type="spellEnd"/>
    </w:p>
    <w:p w14:paraId="2CC070A2" w14:textId="33BAB6DC" w:rsidR="0024147E" w:rsidRDefault="00F81E86" w:rsidP="00F62A77">
      <w:pPr>
        <w:pStyle w:val="Corpodetexto"/>
        <w:rPr>
          <w:bCs/>
          <w:iCs/>
          <w:lang w:val="pt-BR"/>
        </w:rPr>
      </w:pPr>
      <w:r>
        <w:rPr>
          <w:bCs/>
          <w:iCs/>
          <w:lang w:val="pt-BR"/>
        </w:rPr>
        <w:t>Para que o time de sustentação acompanhe de forma eficaz as métricas e</w:t>
      </w:r>
      <w:r w:rsidR="00664578">
        <w:rPr>
          <w:bCs/>
          <w:iCs/>
          <w:lang w:val="pt-BR"/>
        </w:rPr>
        <w:t xml:space="preserve"> logs</w:t>
      </w:r>
      <w:r>
        <w:rPr>
          <w:bCs/>
          <w:iCs/>
          <w:lang w:val="pt-BR"/>
        </w:rPr>
        <w:t xml:space="preserve">, o uso de log estruturado </w:t>
      </w:r>
      <w:r w:rsidR="00664578">
        <w:rPr>
          <w:bCs/>
          <w:iCs/>
          <w:lang w:val="pt-BR"/>
        </w:rPr>
        <w:t xml:space="preserve">pela aplicação enviando para o </w:t>
      </w:r>
      <w:proofErr w:type="spellStart"/>
      <w:r>
        <w:rPr>
          <w:bCs/>
          <w:iCs/>
          <w:lang w:val="pt-BR"/>
        </w:rPr>
        <w:t>elasticSearch</w:t>
      </w:r>
      <w:proofErr w:type="spellEnd"/>
      <w:r w:rsidR="00664578">
        <w:rPr>
          <w:bCs/>
          <w:iCs/>
          <w:lang w:val="pt-BR"/>
        </w:rPr>
        <w:t xml:space="preserve"> para que seja visualizado no </w:t>
      </w:r>
      <w:r>
        <w:rPr>
          <w:bCs/>
          <w:iCs/>
          <w:lang w:val="pt-BR"/>
        </w:rPr>
        <w:t>K</w:t>
      </w:r>
      <w:proofErr w:type="spellStart"/>
      <w:r>
        <w:rPr>
          <w:bCs/>
          <w:iCs/>
          <w:lang w:val="pt-BR"/>
        </w:rPr>
        <w:t xml:space="preserve">ibana </w:t>
      </w:r>
      <w:proofErr w:type="spellEnd"/>
      <w:r>
        <w:rPr>
          <w:bCs/>
          <w:iCs/>
          <w:lang w:val="pt-BR"/>
        </w:rPr>
        <w:t xml:space="preserve">indexando chaves como </w:t>
      </w:r>
      <w:proofErr w:type="spellStart"/>
      <w:r>
        <w:rPr>
          <w:bCs/>
          <w:iCs/>
          <w:lang w:val="pt-BR"/>
        </w:rPr>
        <w:t>transaction</w:t>
      </w:r>
      <w:proofErr w:type="spellEnd"/>
      <w:r w:rsidR="00F62A77">
        <w:rPr>
          <w:bCs/>
          <w:iCs/>
          <w:lang w:val="pt-BR"/>
        </w:rPr>
        <w:t>-</w:t>
      </w:r>
      <w:r>
        <w:rPr>
          <w:bCs/>
          <w:iCs/>
          <w:lang w:val="pt-BR"/>
        </w:rPr>
        <w:t xml:space="preserve">id </w:t>
      </w:r>
      <w:r w:rsidR="00F62A77">
        <w:rPr>
          <w:bCs/>
          <w:iCs/>
          <w:lang w:val="pt-BR"/>
        </w:rPr>
        <w:t xml:space="preserve">e um </w:t>
      </w:r>
      <w:proofErr w:type="spellStart"/>
      <w:r w:rsidR="00F62A77">
        <w:rPr>
          <w:bCs/>
          <w:iCs/>
          <w:lang w:val="pt-BR"/>
        </w:rPr>
        <w:t>correlation</w:t>
      </w:r>
      <w:proofErr w:type="spellEnd"/>
      <w:r w:rsidR="00F62A77">
        <w:rPr>
          <w:bCs/>
          <w:iCs/>
          <w:lang w:val="pt-BR"/>
        </w:rPr>
        <w:t>-id</w:t>
      </w:r>
      <w:r w:rsidR="00664578">
        <w:rPr>
          <w:bCs/>
          <w:iCs/>
          <w:lang w:val="pt-BR"/>
        </w:rPr>
        <w:t xml:space="preserve"> </w:t>
      </w:r>
      <w:r w:rsidR="0024147E">
        <w:rPr>
          <w:bCs/>
          <w:iCs/>
          <w:lang w:val="pt-BR"/>
        </w:rPr>
        <w:t>para</w:t>
      </w:r>
      <w:r w:rsidR="006669D9">
        <w:rPr>
          <w:bCs/>
          <w:iCs/>
          <w:lang w:val="pt-BR"/>
        </w:rPr>
        <w:t xml:space="preserve"> facilita</w:t>
      </w:r>
      <w:r w:rsidR="0024147E">
        <w:rPr>
          <w:bCs/>
          <w:iCs/>
          <w:lang w:val="pt-BR"/>
        </w:rPr>
        <w:t>r</w:t>
      </w:r>
      <w:r w:rsidR="006669D9">
        <w:rPr>
          <w:bCs/>
          <w:iCs/>
          <w:lang w:val="pt-BR"/>
        </w:rPr>
        <w:t xml:space="preserve"> o</w:t>
      </w:r>
      <w:r w:rsidR="00F62A77">
        <w:rPr>
          <w:bCs/>
          <w:iCs/>
          <w:lang w:val="pt-BR"/>
        </w:rPr>
        <w:t xml:space="preserve"> </w:t>
      </w:r>
      <w:proofErr w:type="spellStart"/>
      <w:r w:rsidR="00F62A77">
        <w:rPr>
          <w:bCs/>
          <w:iCs/>
          <w:lang w:val="pt-BR"/>
        </w:rPr>
        <w:t>tracing</w:t>
      </w:r>
      <w:proofErr w:type="spellEnd"/>
      <w:r w:rsidR="00F62A77">
        <w:rPr>
          <w:bCs/>
          <w:iCs/>
          <w:lang w:val="pt-BR"/>
        </w:rPr>
        <w:t xml:space="preserve"> do API Gateway até o Proxy COBOL permitindo o rastreio do boleto em todo ambiente </w:t>
      </w:r>
      <w:proofErr w:type="spellStart"/>
      <w:r w:rsidR="00F62A77">
        <w:rPr>
          <w:bCs/>
          <w:iCs/>
          <w:lang w:val="pt-BR"/>
        </w:rPr>
        <w:t>hibrido.</w:t>
      </w:r>
      <w:r w:rsidR="0024147E">
        <w:rPr>
          <w:bCs/>
          <w:iCs/>
          <w:lang w:val="pt-BR"/>
        </w:rPr>
        <w:t>O</w:t>
      </w:r>
      <w:proofErr w:type="spellEnd"/>
      <w:r w:rsidR="0024147E">
        <w:rPr>
          <w:bCs/>
          <w:iCs/>
          <w:lang w:val="pt-BR"/>
        </w:rPr>
        <w:t xml:space="preserve"> uso do</w:t>
      </w:r>
      <w:r w:rsidR="0024147E">
        <w:rPr>
          <w:bCs/>
          <w:iCs/>
          <w:lang w:val="pt-BR"/>
        </w:rPr>
        <w:t xml:space="preserve"> AWS </w:t>
      </w:r>
      <w:proofErr w:type="spellStart"/>
      <w:r w:rsidR="0024147E">
        <w:rPr>
          <w:bCs/>
          <w:iCs/>
          <w:lang w:val="pt-BR"/>
        </w:rPr>
        <w:t>Cloudwatch</w:t>
      </w:r>
      <w:proofErr w:type="spellEnd"/>
      <w:r w:rsidR="0024147E">
        <w:rPr>
          <w:bCs/>
          <w:iCs/>
          <w:lang w:val="pt-BR"/>
        </w:rPr>
        <w:t xml:space="preserve"> ajuda a rastrear o </w:t>
      </w:r>
      <w:proofErr w:type="spellStart"/>
      <w:r w:rsidR="0024147E">
        <w:rPr>
          <w:bCs/>
          <w:iCs/>
          <w:lang w:val="pt-BR"/>
        </w:rPr>
        <w:t>inicio</w:t>
      </w:r>
      <w:proofErr w:type="spellEnd"/>
      <w:r w:rsidR="0024147E">
        <w:rPr>
          <w:bCs/>
          <w:iCs/>
          <w:lang w:val="pt-BR"/>
        </w:rPr>
        <w:t xml:space="preserve"> do fluxo.</w:t>
      </w:r>
    </w:p>
    <w:p w14:paraId="3A26AC25" w14:textId="5E3D075A" w:rsidR="0085105D" w:rsidRPr="00243753" w:rsidRDefault="0085105D" w:rsidP="00F62A77">
      <w:pPr>
        <w:pStyle w:val="Corpodetexto"/>
        <w:rPr>
          <w:bCs/>
          <w:iCs/>
          <w:lang w:val="pt-BR"/>
        </w:rPr>
      </w:pPr>
      <w:r w:rsidRPr="00243753">
        <w:rPr>
          <w:bCs/>
          <w:iCs/>
          <w:lang w:val="pt-BR"/>
        </w:rPr>
        <w:t xml:space="preserve"> </w:t>
      </w:r>
    </w:p>
    <w:p w14:paraId="0D353C45" w14:textId="77777777" w:rsidR="00405761" w:rsidRPr="00D3711D" w:rsidRDefault="00405761" w:rsidP="00405761">
      <w:pPr>
        <w:pStyle w:val="Corpodetexto"/>
        <w:rPr>
          <w:b/>
          <w:i/>
          <w:iCs/>
          <w:lang w:val="pt-BR"/>
        </w:rPr>
      </w:pPr>
      <w:r w:rsidRPr="00D3711D">
        <w:rPr>
          <w:b/>
          <w:i/>
          <w:iCs/>
          <w:lang w:val="pt-BR"/>
        </w:rPr>
        <w:t>Vantagem estratégica:</w:t>
      </w:r>
    </w:p>
    <w:p w14:paraId="4E55D44B" w14:textId="77777777" w:rsidR="00405761" w:rsidRPr="007578CB" w:rsidRDefault="00405761" w:rsidP="00405761">
      <w:pPr>
        <w:pStyle w:val="Corpodetexto"/>
        <w:rPr>
          <w:iCs/>
          <w:lang w:val="pt-BR"/>
        </w:rPr>
      </w:pPr>
      <w:r w:rsidRPr="007578CB">
        <w:rPr>
          <w:iCs/>
          <w:lang w:val="pt-BR"/>
        </w:rPr>
        <w:t xml:space="preserve">Este cenário permite </w:t>
      </w:r>
      <w:r>
        <w:rPr>
          <w:iCs/>
          <w:lang w:val="pt-BR"/>
        </w:rPr>
        <w:t xml:space="preserve">que o </w:t>
      </w:r>
      <w:r w:rsidRPr="007578CB">
        <w:rPr>
          <w:iCs/>
          <w:lang w:val="pt-BR"/>
        </w:rPr>
        <w:t>"</w:t>
      </w:r>
      <w:r>
        <w:rPr>
          <w:iCs/>
          <w:lang w:val="pt-BR"/>
        </w:rPr>
        <w:t>switch off</w:t>
      </w:r>
      <w:r w:rsidRPr="007578CB">
        <w:rPr>
          <w:iCs/>
          <w:lang w:val="pt-BR"/>
        </w:rPr>
        <w:t xml:space="preserve">" </w:t>
      </w:r>
      <w:r>
        <w:rPr>
          <w:iCs/>
          <w:lang w:val="pt-BR"/>
        </w:rPr>
        <w:t xml:space="preserve">não custe </w:t>
      </w:r>
      <w:r w:rsidRPr="007578CB">
        <w:rPr>
          <w:iCs/>
          <w:lang w:val="pt-BR"/>
        </w:rPr>
        <w:t xml:space="preserve">caro o </w:t>
      </w:r>
      <w:r>
        <w:rPr>
          <w:iCs/>
          <w:lang w:val="pt-BR"/>
        </w:rPr>
        <w:t xml:space="preserve">processamento lógico no </w:t>
      </w:r>
      <w:r w:rsidRPr="007578CB">
        <w:rPr>
          <w:iCs/>
          <w:lang w:val="pt-BR"/>
        </w:rPr>
        <w:t>Mainframe (MIPS), movendo-o para o custo reduzido do </w:t>
      </w:r>
      <w:proofErr w:type="spellStart"/>
      <w:r w:rsidRPr="007578CB">
        <w:rPr>
          <w:iCs/>
          <w:lang w:val="pt-BR"/>
        </w:rPr>
        <w:t>Kubernetes</w:t>
      </w:r>
      <w:proofErr w:type="spellEnd"/>
      <w:r w:rsidRPr="007578CB">
        <w:rPr>
          <w:iCs/>
          <w:lang w:val="pt-BR"/>
        </w:rPr>
        <w:t xml:space="preserve"> na AWS, mantendo a segurança de ter os dados financeiros no ambiente legado durante a transição.</w:t>
      </w:r>
    </w:p>
    <w:p w14:paraId="4DBE280C" w14:textId="77777777" w:rsidR="00405761" w:rsidRDefault="00405761" w:rsidP="00405761">
      <w:pPr>
        <w:pStyle w:val="Corpodetexto"/>
        <w:rPr>
          <w:iCs/>
          <w:lang w:val="pt-BR"/>
        </w:rPr>
      </w:pPr>
      <w:r>
        <w:rPr>
          <w:iCs/>
        </w:rPr>
        <w:t xml:space="preserve">Para o </w:t>
      </w:r>
      <w:proofErr w:type="spellStart"/>
      <w:r>
        <w:rPr>
          <w:iCs/>
        </w:rPr>
        <w:t>processo</w:t>
      </w:r>
      <w:proofErr w:type="spellEnd"/>
      <w:r>
        <w:rPr>
          <w:iCs/>
        </w:rPr>
        <w:t xml:space="preserve"> de </w:t>
      </w:r>
      <w:proofErr w:type="spellStart"/>
      <w:r>
        <w:rPr>
          <w:iCs/>
        </w:rPr>
        <w:t>refatoração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sugiro</w:t>
      </w:r>
      <w:proofErr w:type="spellEnd"/>
      <w:r>
        <w:rPr>
          <w:iCs/>
        </w:rPr>
        <w:t xml:space="preserve"> o </w:t>
      </w:r>
      <w:proofErr w:type="spellStart"/>
      <w:r>
        <w:rPr>
          <w:iCs/>
        </w:rPr>
        <w:t>recurso</w:t>
      </w:r>
      <w:proofErr w:type="spellEnd"/>
      <w:r>
        <w:rPr>
          <w:iCs/>
        </w:rPr>
        <w:t xml:space="preserve"> de IA da </w:t>
      </w:r>
      <w:r w:rsidRPr="00CF7430">
        <w:rPr>
          <w:b/>
          <w:iCs/>
        </w:rPr>
        <w:t>AWS Bedrock</w:t>
      </w:r>
      <w:r>
        <w:rPr>
          <w:iCs/>
        </w:rPr>
        <w:t xml:space="preserve"> com o </w:t>
      </w:r>
      <w:proofErr w:type="spellStart"/>
      <w:r>
        <w:rPr>
          <w:iCs/>
        </w:rPr>
        <w:t>modelo</w:t>
      </w:r>
      <w:proofErr w:type="spellEnd"/>
      <w:r>
        <w:rPr>
          <w:iCs/>
        </w:rPr>
        <w:t xml:space="preserve"> </w:t>
      </w:r>
      <w:r w:rsidRPr="00CF7430">
        <w:rPr>
          <w:b/>
          <w:bCs/>
          <w:i/>
          <w:iCs/>
          <w:sz w:val="18"/>
          <w:szCs w:val="18"/>
          <w:lang w:val="pt-BR"/>
        </w:rPr>
        <w:t xml:space="preserve">Claude 3.5 </w:t>
      </w:r>
      <w:proofErr w:type="spellStart"/>
      <w:r w:rsidRPr="00CF7430">
        <w:rPr>
          <w:b/>
          <w:bCs/>
          <w:i/>
          <w:iCs/>
          <w:sz w:val="18"/>
          <w:szCs w:val="18"/>
          <w:lang w:val="pt-BR"/>
        </w:rPr>
        <w:t>Sonnet</w:t>
      </w:r>
      <w:proofErr w:type="spellEnd"/>
      <w:r w:rsidRPr="00CF7430">
        <w:rPr>
          <w:iCs/>
          <w:lang w:val="pt-BR"/>
        </w:rPr>
        <w:t> </w:t>
      </w:r>
      <w:r>
        <w:rPr>
          <w:iCs/>
          <w:lang w:val="pt-BR"/>
        </w:rPr>
        <w:t xml:space="preserve">que </w:t>
      </w:r>
      <w:r w:rsidRPr="00CF7430">
        <w:rPr>
          <w:iCs/>
          <w:lang w:val="pt-BR"/>
        </w:rPr>
        <w:t>na interpretação de lógicas legadas (como programas COBOL)</w:t>
      </w:r>
      <w:r>
        <w:rPr>
          <w:iCs/>
          <w:lang w:val="pt-BR"/>
        </w:rPr>
        <w:t>, e</w:t>
      </w:r>
      <w:r w:rsidRPr="00CF7430">
        <w:rPr>
          <w:iCs/>
          <w:lang w:val="pt-BR"/>
        </w:rPr>
        <w:t>le consegue entender as regras de negócio e sugerir a melhor estrutura em Java/Spring Boot</w:t>
      </w:r>
      <w:r>
        <w:rPr>
          <w:iCs/>
          <w:lang w:val="pt-BR"/>
        </w:rPr>
        <w:t xml:space="preserve"> melhor do que o LLM </w:t>
      </w:r>
      <w:r w:rsidRPr="00CF7430">
        <w:rPr>
          <w:b/>
          <w:bCs/>
          <w:i/>
          <w:iCs/>
          <w:sz w:val="18"/>
          <w:szCs w:val="18"/>
          <w:lang w:val="pt-BR"/>
        </w:rPr>
        <w:t>GPT-4</w:t>
      </w:r>
      <w:r>
        <w:rPr>
          <w:iCs/>
          <w:lang w:val="pt-BR"/>
        </w:rPr>
        <w:t>.</w:t>
      </w:r>
    </w:p>
    <w:p w14:paraId="1313364B" w14:textId="77777777" w:rsidR="00405761" w:rsidRDefault="00405761" w:rsidP="00405761">
      <w:pPr>
        <w:pStyle w:val="Corpodetexto"/>
        <w:rPr>
          <w:bCs/>
          <w:iCs/>
          <w:lang w:val="pt-BR"/>
        </w:rPr>
      </w:pPr>
      <w:r>
        <w:rPr>
          <w:bCs/>
          <w:iCs/>
          <w:lang w:val="pt-BR"/>
        </w:rPr>
        <w:t xml:space="preserve">Para nível de comparação, o uso do </w:t>
      </w:r>
      <w:r w:rsidRPr="003570D9">
        <w:rPr>
          <w:b/>
          <w:bCs/>
          <w:iCs/>
          <w:lang w:val="pt-BR"/>
        </w:rPr>
        <w:t xml:space="preserve">IBM </w:t>
      </w:r>
      <w:proofErr w:type="spellStart"/>
      <w:r w:rsidRPr="003570D9">
        <w:rPr>
          <w:b/>
          <w:bCs/>
          <w:iCs/>
          <w:lang w:val="pt-BR"/>
        </w:rPr>
        <w:t>watsonx</w:t>
      </w:r>
      <w:proofErr w:type="spellEnd"/>
      <w:r w:rsidRPr="003570D9">
        <w:rPr>
          <w:b/>
          <w:bCs/>
          <w:iCs/>
          <w:lang w:val="pt-BR"/>
        </w:rPr>
        <w:t xml:space="preserve"> </w:t>
      </w:r>
      <w:proofErr w:type="spellStart"/>
      <w:r w:rsidRPr="003570D9">
        <w:rPr>
          <w:b/>
          <w:bCs/>
          <w:iCs/>
          <w:lang w:val="pt-BR"/>
        </w:rPr>
        <w:t>Code</w:t>
      </w:r>
      <w:proofErr w:type="spellEnd"/>
      <w:r w:rsidRPr="003570D9">
        <w:rPr>
          <w:b/>
          <w:bCs/>
          <w:iCs/>
          <w:lang w:val="pt-BR"/>
        </w:rPr>
        <w:t xml:space="preserve"> </w:t>
      </w:r>
      <w:proofErr w:type="spellStart"/>
      <w:r w:rsidRPr="003570D9">
        <w:rPr>
          <w:b/>
          <w:bCs/>
          <w:iCs/>
          <w:lang w:val="pt-BR"/>
        </w:rPr>
        <w:t>Assistant</w:t>
      </w:r>
      <w:proofErr w:type="spellEnd"/>
      <w:r w:rsidRPr="003570D9">
        <w:rPr>
          <w:b/>
          <w:bCs/>
          <w:iCs/>
          <w:lang w:val="pt-BR"/>
        </w:rPr>
        <w:t xml:space="preserve"> for Z</w:t>
      </w:r>
      <w:r>
        <w:rPr>
          <w:b/>
          <w:bCs/>
          <w:iCs/>
          <w:lang w:val="pt-BR"/>
        </w:rPr>
        <w:t xml:space="preserve"> </w:t>
      </w:r>
      <w:r>
        <w:rPr>
          <w:iCs/>
          <w:lang w:val="pt-BR"/>
        </w:rPr>
        <w:t xml:space="preserve">sendo uma </w:t>
      </w:r>
      <w:r w:rsidRPr="003570D9">
        <w:rPr>
          <w:iCs/>
          <w:lang w:val="pt-BR"/>
        </w:rPr>
        <w:t xml:space="preserve">ferramenta específica para </w:t>
      </w:r>
      <w:r>
        <w:rPr>
          <w:iCs/>
          <w:lang w:val="pt-BR"/>
        </w:rPr>
        <w:t xml:space="preserve">tradução de COBOL para Java foi avaliada porque é </w:t>
      </w:r>
      <w:r w:rsidRPr="003570D9">
        <w:rPr>
          <w:iCs/>
          <w:lang w:val="pt-BR"/>
        </w:rPr>
        <w:t>treinada pela IBM especificamente para traduzir </w:t>
      </w:r>
      <w:r>
        <w:rPr>
          <w:iCs/>
          <w:lang w:val="pt-BR"/>
        </w:rPr>
        <w:t xml:space="preserve">código </w:t>
      </w:r>
      <w:r w:rsidRPr="007C108F">
        <w:rPr>
          <w:bCs/>
          <w:iCs/>
          <w:lang w:val="pt-BR"/>
        </w:rPr>
        <w:t>COBOL para Java</w:t>
      </w:r>
      <w:r>
        <w:rPr>
          <w:bCs/>
          <w:iCs/>
          <w:lang w:val="pt-BR"/>
        </w:rPr>
        <w:t>.</w:t>
      </w:r>
    </w:p>
    <w:p w14:paraId="63169E3B" w14:textId="77777777" w:rsidR="00405761" w:rsidRDefault="00405761" w:rsidP="00405761">
      <w:pPr>
        <w:pStyle w:val="Corpodetexto"/>
        <w:rPr>
          <w:iCs/>
        </w:rPr>
      </w:pPr>
      <w:r>
        <w:rPr>
          <w:iCs/>
        </w:rPr>
        <w:t xml:space="preserve">Como a </w:t>
      </w:r>
      <w:proofErr w:type="spellStart"/>
      <w:r>
        <w:rPr>
          <w:iCs/>
        </w:rPr>
        <w:t>sugestão</w:t>
      </w:r>
      <w:proofErr w:type="spellEnd"/>
      <w:r>
        <w:rPr>
          <w:iCs/>
        </w:rPr>
        <w:t xml:space="preserve"> do </w:t>
      </w:r>
      <w:proofErr w:type="spellStart"/>
      <w:r>
        <w:rPr>
          <w:iCs/>
        </w:rPr>
        <w:t>planejamento</w:t>
      </w:r>
      <w:proofErr w:type="spellEnd"/>
      <w:r>
        <w:rPr>
          <w:iCs/>
        </w:rPr>
        <w:t xml:space="preserve"> é o </w:t>
      </w:r>
      <w:proofErr w:type="spellStart"/>
      <w:r>
        <w:rPr>
          <w:iCs/>
        </w:rPr>
        <w:t>uso</w:t>
      </w:r>
      <w:proofErr w:type="spellEnd"/>
      <w:r>
        <w:rPr>
          <w:iCs/>
        </w:rPr>
        <w:t xml:space="preserve"> dos </w:t>
      </w:r>
      <w:proofErr w:type="spellStart"/>
      <w:r>
        <w:rPr>
          <w:iCs/>
        </w:rPr>
        <w:t>recursos</w:t>
      </w:r>
      <w:proofErr w:type="spellEnd"/>
      <w:r>
        <w:rPr>
          <w:iCs/>
        </w:rPr>
        <w:t xml:space="preserve"> cloud </w:t>
      </w:r>
      <w:proofErr w:type="spellStart"/>
      <w:r>
        <w:rPr>
          <w:iCs/>
        </w:rPr>
        <w:t>na</w:t>
      </w:r>
      <w:proofErr w:type="spellEnd"/>
      <w:r>
        <w:rPr>
          <w:iCs/>
        </w:rPr>
        <w:t xml:space="preserve"> AWS, </w:t>
      </w:r>
      <w:proofErr w:type="spellStart"/>
      <w:r>
        <w:rPr>
          <w:iCs/>
        </w:rPr>
        <w:t>utilizar</w:t>
      </w:r>
      <w:proofErr w:type="spellEnd"/>
      <w:r>
        <w:rPr>
          <w:iCs/>
        </w:rPr>
        <w:t xml:space="preserve"> o </w:t>
      </w:r>
      <w:r w:rsidRPr="002C2F4C">
        <w:rPr>
          <w:b/>
          <w:iCs/>
        </w:rPr>
        <w:t>AWS Bedrock</w:t>
      </w:r>
      <w:r>
        <w:rPr>
          <w:iCs/>
        </w:rPr>
        <w:t xml:space="preserve"> </w:t>
      </w:r>
      <w:proofErr w:type="spellStart"/>
      <w:r>
        <w:rPr>
          <w:iCs/>
        </w:rPr>
        <w:t>faz</w:t>
      </w:r>
      <w:proofErr w:type="spellEnd"/>
      <w:r>
        <w:rPr>
          <w:iCs/>
        </w:rPr>
        <w:t xml:space="preserve"> total </w:t>
      </w:r>
      <w:proofErr w:type="spellStart"/>
      <w:r>
        <w:rPr>
          <w:iCs/>
        </w:rPr>
        <w:t>sentido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porque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esta</w:t>
      </w:r>
      <w:proofErr w:type="spellEnd"/>
      <w:r>
        <w:rPr>
          <w:iCs/>
        </w:rPr>
        <w:t xml:space="preserve"> no </w:t>
      </w:r>
      <w:proofErr w:type="spellStart"/>
      <w:r>
        <w:rPr>
          <w:iCs/>
        </w:rPr>
        <w:t>ecossistema</w:t>
      </w:r>
      <w:proofErr w:type="spellEnd"/>
      <w:r>
        <w:rPr>
          <w:iCs/>
        </w:rPr>
        <w:t xml:space="preserve"> e o </w:t>
      </w:r>
      <w:proofErr w:type="spellStart"/>
      <w:r>
        <w:rPr>
          <w:iCs/>
        </w:rPr>
        <w:t>codigo</w:t>
      </w:r>
      <w:proofErr w:type="spellEnd"/>
      <w:r>
        <w:rPr>
          <w:iCs/>
        </w:rPr>
        <w:t xml:space="preserve"> por ser </w:t>
      </w:r>
      <w:proofErr w:type="spellStart"/>
      <w:r>
        <w:rPr>
          <w:iCs/>
        </w:rPr>
        <w:t>interno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nao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serao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usado</w:t>
      </w:r>
      <w:proofErr w:type="spellEnd"/>
      <w:r>
        <w:rPr>
          <w:iCs/>
        </w:rPr>
        <w:t xml:space="preserve"> para dados </w:t>
      </w:r>
      <w:proofErr w:type="spellStart"/>
      <w:r>
        <w:rPr>
          <w:iCs/>
        </w:rPr>
        <w:t>publicos</w:t>
      </w:r>
      <w:proofErr w:type="spellEnd"/>
      <w:r>
        <w:rPr>
          <w:iCs/>
        </w:rPr>
        <w:t xml:space="preserve">. </w:t>
      </w:r>
    </w:p>
    <w:p w14:paraId="75C1261B" w14:textId="77777777" w:rsidR="00405761" w:rsidRDefault="00405761" w:rsidP="00405761">
      <w:pPr>
        <w:pStyle w:val="Corpodetexto"/>
        <w:rPr>
          <w:iCs/>
        </w:rPr>
      </w:pPr>
      <w:r w:rsidRPr="002C2F4C">
        <w:rPr>
          <w:bCs/>
          <w:iCs/>
          <w:lang w:val="pt-BR"/>
        </w:rPr>
        <w:lastRenderedPageBreak/>
        <w:t>O diferencial de utilizar</w:t>
      </w:r>
      <w:r>
        <w:rPr>
          <w:b/>
          <w:bCs/>
          <w:iCs/>
          <w:lang w:val="pt-BR"/>
        </w:rPr>
        <w:t xml:space="preserve"> o </w:t>
      </w:r>
      <w:r w:rsidRPr="0008513F">
        <w:rPr>
          <w:b/>
          <w:bCs/>
          <w:iCs/>
          <w:lang w:val="pt-BR"/>
        </w:rPr>
        <w:t>BFF compartilhando a fila SQS</w:t>
      </w:r>
      <w:r w:rsidRPr="0008513F">
        <w:rPr>
          <w:iCs/>
          <w:lang w:val="pt-BR"/>
        </w:rPr>
        <w:t> </w:t>
      </w:r>
      <w:r>
        <w:rPr>
          <w:iCs/>
          <w:lang w:val="pt-BR"/>
        </w:rPr>
        <w:t>é porque e</w:t>
      </w:r>
      <w:r w:rsidRPr="0008513F">
        <w:rPr>
          <w:iCs/>
          <w:lang w:val="pt-BR"/>
        </w:rPr>
        <w:t xml:space="preserve">le atua como um </w:t>
      </w:r>
      <w:r w:rsidRPr="002C2F4C">
        <w:rPr>
          <w:b/>
          <w:iCs/>
          <w:lang w:val="pt-BR"/>
        </w:rPr>
        <w:t>"</w:t>
      </w:r>
      <w:proofErr w:type="spellStart"/>
      <w:r w:rsidRPr="002C2F4C">
        <w:rPr>
          <w:b/>
          <w:iCs/>
          <w:lang w:val="pt-BR"/>
        </w:rPr>
        <w:t>Circut</w:t>
      </w:r>
      <w:proofErr w:type="spellEnd"/>
      <w:r w:rsidRPr="002C2F4C">
        <w:rPr>
          <w:b/>
          <w:iCs/>
          <w:lang w:val="pt-BR"/>
        </w:rPr>
        <w:t xml:space="preserve"> </w:t>
      </w:r>
      <w:proofErr w:type="spellStart"/>
      <w:r w:rsidRPr="002C2F4C">
        <w:rPr>
          <w:b/>
          <w:iCs/>
          <w:lang w:val="pt-BR"/>
        </w:rPr>
        <w:t>Breaker</w:t>
      </w:r>
      <w:proofErr w:type="spellEnd"/>
      <w:r w:rsidRPr="002C2F4C">
        <w:rPr>
          <w:b/>
          <w:iCs/>
          <w:lang w:val="pt-BR"/>
        </w:rPr>
        <w:t>"</w:t>
      </w:r>
      <w:r w:rsidRPr="0008513F">
        <w:rPr>
          <w:iCs/>
          <w:lang w:val="pt-BR"/>
        </w:rPr>
        <w:t xml:space="preserve"> inteligente. Se ele detecta que o MQ está fora, ele para de consumir o SQS, deixando as mensagens acumularem lá com segurança até que o caminho para o Mainframe seja restabelecido.</w:t>
      </w:r>
    </w:p>
    <w:p w14:paraId="6A72A52D" w14:textId="77777777" w:rsidR="00EF5CE4" w:rsidRDefault="00EF5CE4" w:rsidP="00EF5CE4">
      <w:pPr>
        <w:pStyle w:val="Corpodetexto"/>
        <w:rPr>
          <w:i/>
          <w:iCs/>
        </w:rPr>
      </w:pPr>
    </w:p>
    <w:p w14:paraId="16B6AB2C" w14:textId="01C49426" w:rsidR="00EF5CE4" w:rsidRDefault="00EF5CE4" w:rsidP="00EF5CE4">
      <w:pPr>
        <w:pStyle w:val="Ttulo3"/>
      </w:pPr>
      <w:bookmarkStart w:id="35" w:name="_Toc222150458"/>
      <w:r w:rsidRPr="00EF5CE4">
        <w:rPr>
          <w:bCs/>
          <w:lang w:val="pt-BR"/>
        </w:rPr>
        <w:t xml:space="preserve">Cenário </w:t>
      </w:r>
      <w:r>
        <w:rPr>
          <w:bCs/>
          <w:lang w:val="pt-BR"/>
        </w:rPr>
        <w:t>2</w:t>
      </w:r>
      <w:r w:rsidRPr="00EF5CE4">
        <w:rPr>
          <w:bCs/>
          <w:lang w:val="pt-BR"/>
        </w:rPr>
        <w:t xml:space="preserve">: </w:t>
      </w:r>
      <w:r w:rsidR="00F612B6">
        <w:rPr>
          <w:bCs/>
          <w:lang w:val="pt-BR"/>
        </w:rPr>
        <w:t>Migração Cloud</w:t>
      </w:r>
      <w:bookmarkEnd w:id="35"/>
    </w:p>
    <w:p w14:paraId="352CE76A" w14:textId="77777777" w:rsidR="00EF5CE4" w:rsidRDefault="00EF5CE4" w:rsidP="00EF5CE4">
      <w:pPr>
        <w:pStyle w:val="Corpodetexto"/>
        <w:rPr>
          <w:i/>
          <w:iCs/>
        </w:rPr>
      </w:pPr>
    </w:p>
    <w:p w14:paraId="5A0278CD" w14:textId="25218C82" w:rsidR="00973F45" w:rsidRDefault="00973F45" w:rsidP="00973F45">
      <w:pPr>
        <w:pStyle w:val="Corpodetexto"/>
        <w:rPr>
          <w:lang w:val="pt-BR"/>
        </w:rPr>
      </w:pPr>
      <w:r>
        <w:rPr>
          <w:lang w:val="pt-BR"/>
        </w:rPr>
        <w:t xml:space="preserve">Neste cenário, o switch off é </w:t>
      </w:r>
      <w:r w:rsidRPr="00973F45">
        <w:rPr>
          <w:lang w:val="pt-BR"/>
        </w:rPr>
        <w:t>total do Mainframe</w:t>
      </w:r>
      <w:r>
        <w:rPr>
          <w:lang w:val="pt-BR"/>
        </w:rPr>
        <w:t xml:space="preserve"> pois </w:t>
      </w:r>
      <w:r w:rsidRPr="00973F45">
        <w:rPr>
          <w:lang w:val="pt-BR"/>
        </w:rPr>
        <w:t xml:space="preserve">a aplicação atinge o estado de maturidade máxima em nuvem, utilizando </w:t>
      </w:r>
      <w:r>
        <w:rPr>
          <w:lang w:val="pt-BR"/>
        </w:rPr>
        <w:t xml:space="preserve">os </w:t>
      </w:r>
      <w:r w:rsidRPr="00973F45">
        <w:rPr>
          <w:lang w:val="pt-BR"/>
        </w:rPr>
        <w:t xml:space="preserve">serviços gerenciados para eliminar a carga operacional e os </w:t>
      </w:r>
      <w:r>
        <w:rPr>
          <w:lang w:val="pt-BR"/>
        </w:rPr>
        <w:t xml:space="preserve">possíveis </w:t>
      </w:r>
      <w:r w:rsidRPr="00973F45">
        <w:rPr>
          <w:lang w:val="pt-BR"/>
        </w:rPr>
        <w:t>custos fixos de hardware legado.</w:t>
      </w:r>
    </w:p>
    <w:p w14:paraId="6D8F2353" w14:textId="07DF51FC" w:rsidR="00973F45" w:rsidRDefault="00973F45" w:rsidP="00973F45">
      <w:pPr>
        <w:pStyle w:val="Corpodetexto"/>
        <w:rPr>
          <w:lang w:val="pt-BR"/>
        </w:rPr>
      </w:pPr>
      <w:r w:rsidRPr="00973F45">
        <w:rPr>
          <w:lang w:val="pt-BR"/>
        </w:rPr>
        <w:t xml:space="preserve">Neste </w:t>
      </w:r>
      <w:r>
        <w:rPr>
          <w:lang w:val="pt-BR"/>
        </w:rPr>
        <w:t>cenário</w:t>
      </w:r>
      <w:r w:rsidRPr="00973F45">
        <w:rPr>
          <w:lang w:val="pt-BR"/>
        </w:rPr>
        <w:t xml:space="preserve">, o fluxo </w:t>
      </w:r>
      <w:r>
        <w:rPr>
          <w:lang w:val="pt-BR"/>
        </w:rPr>
        <w:t xml:space="preserve">de integração </w:t>
      </w:r>
      <w:r w:rsidRPr="00973F45">
        <w:rPr>
          <w:lang w:val="pt-BR"/>
        </w:rPr>
        <w:t>é simplificado, removendo a necessidade de mensageria assíncrona para persistência</w:t>
      </w:r>
      <w:r>
        <w:rPr>
          <w:lang w:val="pt-BR"/>
        </w:rPr>
        <w:t xml:space="preserve">, </w:t>
      </w:r>
      <w:r w:rsidRPr="00973F45">
        <w:rPr>
          <w:lang w:val="pt-BR"/>
        </w:rPr>
        <w:t xml:space="preserve">pois o banco de dados está na mesma rede que os </w:t>
      </w:r>
      <w:proofErr w:type="spellStart"/>
      <w:r w:rsidRPr="00973F45">
        <w:rPr>
          <w:lang w:val="pt-BR"/>
        </w:rPr>
        <w:t>microserviços</w:t>
      </w:r>
      <w:proofErr w:type="spellEnd"/>
      <w:r w:rsidRPr="00973F45">
        <w:rPr>
          <w:lang w:val="pt-BR"/>
        </w:rPr>
        <w:t>.</w:t>
      </w:r>
    </w:p>
    <w:p w14:paraId="1D58DF15" w14:textId="0250106B" w:rsidR="00973F45" w:rsidRPr="00973F45" w:rsidRDefault="00973F45" w:rsidP="00973F45">
      <w:pPr>
        <w:pStyle w:val="Corpodetexto"/>
        <w:rPr>
          <w:lang w:val="pt-BR"/>
        </w:rPr>
      </w:pPr>
      <w:proofErr w:type="spellStart"/>
      <w:r>
        <w:rPr>
          <w:iCs/>
        </w:rPr>
        <w:t>Os componen</w:t>
      </w:r>
      <w:proofErr w:type="spellEnd"/>
      <w:r>
        <w:rPr>
          <w:iCs/>
        </w:rPr>
        <w:t xml:space="preserve">tes para </w:t>
      </w:r>
      <w:proofErr w:type="spellStart"/>
      <w:r>
        <w:rPr>
          <w:iCs/>
        </w:rPr>
        <w:t>compor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esta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arquitetura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são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complementares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cenário</w:t>
      </w:r>
      <w:proofErr w:type="spellEnd"/>
      <w:r>
        <w:rPr>
          <w:iCs/>
        </w:rPr>
        <w:t xml:space="preserve"> 1</w:t>
      </w:r>
      <w:r w:rsidR="00890D7F">
        <w:rPr>
          <w:iCs/>
        </w:rPr>
        <w:t xml:space="preserve">, </w:t>
      </w:r>
      <w:proofErr w:type="spellStart"/>
      <w:r w:rsidR="00890D7F">
        <w:rPr>
          <w:iCs/>
        </w:rPr>
        <w:t>incluindo</w:t>
      </w:r>
      <w:proofErr w:type="spellEnd"/>
      <w:r w:rsidR="00890D7F">
        <w:rPr>
          <w:iCs/>
        </w:rPr>
        <w:t xml:space="preserve"> </w:t>
      </w:r>
      <w:proofErr w:type="spellStart"/>
      <w:r w:rsidR="00FC12BF">
        <w:rPr>
          <w:iCs/>
        </w:rPr>
        <w:t>Camada</w:t>
      </w:r>
      <w:proofErr w:type="spellEnd"/>
      <w:r w:rsidR="00FC12BF">
        <w:rPr>
          <w:iCs/>
        </w:rPr>
        <w:t xml:space="preserve"> </w:t>
      </w:r>
      <w:proofErr w:type="gramStart"/>
      <w:r w:rsidR="00FC12BF">
        <w:rPr>
          <w:iCs/>
        </w:rPr>
        <w:t xml:space="preserve">de  </w:t>
      </w:r>
      <w:proofErr w:type="spellStart"/>
      <w:r w:rsidR="00FC12BF">
        <w:rPr>
          <w:iCs/>
        </w:rPr>
        <w:t>borda</w:t>
      </w:r>
      <w:proofErr w:type="spellEnd"/>
      <w:proofErr w:type="gramEnd"/>
      <w:r w:rsidR="00FC12BF">
        <w:rPr>
          <w:iCs/>
        </w:rPr>
        <w:t xml:space="preserve">, </w:t>
      </w:r>
      <w:proofErr w:type="spellStart"/>
      <w:r w:rsidR="00FC12BF">
        <w:rPr>
          <w:iCs/>
        </w:rPr>
        <w:t>camada</w:t>
      </w:r>
      <w:proofErr w:type="spellEnd"/>
      <w:r w:rsidR="00FC12BF">
        <w:rPr>
          <w:iCs/>
        </w:rPr>
        <w:t xml:space="preserve"> de </w:t>
      </w:r>
      <w:proofErr w:type="spellStart"/>
      <w:r w:rsidR="00FC12BF">
        <w:rPr>
          <w:iCs/>
        </w:rPr>
        <w:t>Devops</w:t>
      </w:r>
      <w:proofErr w:type="spellEnd"/>
      <w:r w:rsidR="00FC12BF">
        <w:rPr>
          <w:iCs/>
        </w:rPr>
        <w:t xml:space="preserve">, </w:t>
      </w:r>
      <w:proofErr w:type="spellStart"/>
      <w:r w:rsidR="00FC12BF">
        <w:rPr>
          <w:iCs/>
        </w:rPr>
        <w:t>Camada</w:t>
      </w:r>
      <w:proofErr w:type="spellEnd"/>
      <w:r w:rsidR="00FC12BF">
        <w:rPr>
          <w:iCs/>
        </w:rPr>
        <w:t xml:space="preserve"> de Rede</w:t>
      </w:r>
      <w:r>
        <w:rPr>
          <w:iCs/>
        </w:rPr>
        <w:t>:</w:t>
      </w:r>
    </w:p>
    <w:p w14:paraId="274B2290" w14:textId="0B905A71" w:rsidR="00973F45" w:rsidRPr="00973F45" w:rsidRDefault="00973F45" w:rsidP="00973F45">
      <w:pPr>
        <w:pStyle w:val="Corpodetexto"/>
        <w:numPr>
          <w:ilvl w:val="0"/>
          <w:numId w:val="36"/>
        </w:numPr>
        <w:rPr>
          <w:lang w:val="pt-BR"/>
        </w:rPr>
      </w:pPr>
      <w:r w:rsidRPr="004203C7">
        <w:rPr>
          <w:b/>
          <w:lang w:val="pt-BR"/>
        </w:rPr>
        <w:t xml:space="preserve">AWS </w:t>
      </w:r>
      <w:proofErr w:type="spellStart"/>
      <w:r w:rsidRPr="004203C7">
        <w:rPr>
          <w:b/>
          <w:lang w:val="pt-BR"/>
        </w:rPr>
        <w:t>Cognito</w:t>
      </w:r>
      <w:proofErr w:type="spellEnd"/>
      <w:r w:rsidRPr="00973F45">
        <w:rPr>
          <w:lang w:val="pt-BR"/>
        </w:rPr>
        <w:t xml:space="preserve"> gerencia o pool de usuários e fornece </w:t>
      </w:r>
      <w:proofErr w:type="spellStart"/>
      <w:r w:rsidRPr="00973F45">
        <w:rPr>
          <w:lang w:val="pt-BR"/>
        </w:rPr>
        <w:t>tokens</w:t>
      </w:r>
      <w:proofErr w:type="spellEnd"/>
      <w:r w:rsidRPr="00973F45">
        <w:rPr>
          <w:lang w:val="pt-BR"/>
        </w:rPr>
        <w:t xml:space="preserve"> JWT.</w:t>
      </w:r>
    </w:p>
    <w:p w14:paraId="0879A816" w14:textId="3DA28706" w:rsidR="00973F45" w:rsidRPr="00973F45" w:rsidRDefault="004203C7" w:rsidP="00973F45">
      <w:pPr>
        <w:pStyle w:val="Corpodetexto"/>
        <w:numPr>
          <w:ilvl w:val="0"/>
          <w:numId w:val="36"/>
        </w:numPr>
        <w:rPr>
          <w:lang w:val="pt-BR"/>
        </w:rPr>
      </w:pPr>
      <w:r>
        <w:rPr>
          <w:b/>
          <w:bCs/>
          <w:lang w:val="pt-BR"/>
        </w:rPr>
        <w:t>AWS</w:t>
      </w:r>
      <w:r w:rsidR="00973F45" w:rsidRPr="00973F45">
        <w:rPr>
          <w:b/>
          <w:bCs/>
          <w:lang w:val="pt-BR"/>
        </w:rPr>
        <w:t xml:space="preserve"> Aurora PostgreSQL</w:t>
      </w:r>
      <w:r w:rsidR="00973F45" w:rsidRPr="00973F45">
        <w:rPr>
          <w:lang w:val="pt-BR"/>
        </w:rPr>
        <w:t xml:space="preserve"> substitui o DB2. </w:t>
      </w:r>
      <w:r>
        <w:rPr>
          <w:lang w:val="pt-BR"/>
        </w:rPr>
        <w:t>C</w:t>
      </w:r>
      <w:r w:rsidR="00973F45" w:rsidRPr="00973F45">
        <w:rPr>
          <w:lang w:val="pt-BR"/>
        </w:rPr>
        <w:t>onfigurado em </w:t>
      </w:r>
      <w:proofErr w:type="spellStart"/>
      <w:r w:rsidR="00973F45" w:rsidRPr="00973F45">
        <w:rPr>
          <w:b/>
          <w:bCs/>
          <w:lang w:val="pt-BR"/>
        </w:rPr>
        <w:t>Multi-AZ</w:t>
      </w:r>
      <w:proofErr w:type="spellEnd"/>
      <w:r w:rsidR="00973F45" w:rsidRPr="00973F45">
        <w:rPr>
          <w:lang w:val="pt-BR"/>
        </w:rPr>
        <w:t>, garant</w:t>
      </w:r>
      <w:r>
        <w:rPr>
          <w:lang w:val="pt-BR"/>
        </w:rPr>
        <w:t>e</w:t>
      </w:r>
      <w:r w:rsidR="00973F45" w:rsidRPr="00973F45">
        <w:rPr>
          <w:lang w:val="pt-BR"/>
        </w:rPr>
        <w:t xml:space="preserve"> que se uma zona falhar, o banco de dados faça </w:t>
      </w:r>
      <w:proofErr w:type="spellStart"/>
      <w:r w:rsidR="00973F45" w:rsidRPr="00973F45">
        <w:rPr>
          <w:lang w:val="pt-BR"/>
        </w:rPr>
        <w:t>failover</w:t>
      </w:r>
      <w:proofErr w:type="spellEnd"/>
      <w:r w:rsidR="00973F45" w:rsidRPr="00973F45">
        <w:rPr>
          <w:lang w:val="pt-BR"/>
        </w:rPr>
        <w:t xml:space="preserve"> automático em segundos.</w:t>
      </w:r>
    </w:p>
    <w:p w14:paraId="3E320931" w14:textId="4C761F67" w:rsidR="00973F45" w:rsidRDefault="00973F45" w:rsidP="00973F45">
      <w:pPr>
        <w:pStyle w:val="Corpodetexto"/>
        <w:numPr>
          <w:ilvl w:val="0"/>
          <w:numId w:val="36"/>
        </w:numPr>
        <w:rPr>
          <w:lang w:val="pt-BR"/>
        </w:rPr>
      </w:pPr>
      <w:r w:rsidRPr="00973F45">
        <w:rPr>
          <w:b/>
          <w:bCs/>
          <w:lang w:val="pt-BR"/>
        </w:rPr>
        <w:t>A</w:t>
      </w:r>
      <w:r w:rsidR="004203C7">
        <w:rPr>
          <w:b/>
          <w:bCs/>
          <w:lang w:val="pt-BR"/>
        </w:rPr>
        <w:t>WS S3</w:t>
      </w:r>
      <w:r w:rsidRPr="00973F45">
        <w:rPr>
          <w:b/>
          <w:bCs/>
          <w:lang w:val="pt-BR"/>
        </w:rPr>
        <w:t>:</w:t>
      </w:r>
      <w:r w:rsidRPr="00973F45">
        <w:rPr>
          <w:lang w:val="pt-BR"/>
        </w:rPr>
        <w:t xml:space="preserve"> Os arquivos gerados (PDF) são </w:t>
      </w:r>
      <w:r w:rsidR="004203C7">
        <w:rPr>
          <w:lang w:val="pt-BR"/>
        </w:rPr>
        <w:t>gravados</w:t>
      </w:r>
      <w:r w:rsidRPr="00973F45">
        <w:rPr>
          <w:lang w:val="pt-BR"/>
        </w:rPr>
        <w:t> com políticas de ciclo de vida para reduzir custos de armazenamento a longo prazo.</w:t>
      </w:r>
    </w:p>
    <w:p w14:paraId="371E6DDD" w14:textId="2C85224D" w:rsidR="00FC12BF" w:rsidRPr="00FC12BF" w:rsidRDefault="00FC12BF" w:rsidP="00FC12BF">
      <w:pPr>
        <w:pStyle w:val="Corpodetexto"/>
        <w:numPr>
          <w:ilvl w:val="0"/>
          <w:numId w:val="36"/>
        </w:numPr>
        <w:rPr>
          <w:lang w:val="pt-BR"/>
        </w:rPr>
      </w:pPr>
      <w:proofErr w:type="spellStart"/>
      <w:r w:rsidRPr="00FC12BF">
        <w:rPr>
          <w:b/>
          <w:lang w:val="pt-BR"/>
        </w:rPr>
        <w:t>CloudFront</w:t>
      </w:r>
      <w:proofErr w:type="spellEnd"/>
      <w:r w:rsidRPr="00FC12BF">
        <w:rPr>
          <w:b/>
          <w:lang w:val="pt-BR"/>
        </w:rPr>
        <w:t xml:space="preserve"> &amp; AWS WAF</w:t>
      </w:r>
      <w:r w:rsidRPr="00FC12BF">
        <w:rPr>
          <w:lang w:val="pt-BR"/>
        </w:rPr>
        <w:t xml:space="preserve">: Protegem </w:t>
      </w:r>
      <w:proofErr w:type="gramStart"/>
      <w:r w:rsidRPr="00FC12BF">
        <w:rPr>
          <w:lang w:val="pt-BR"/>
        </w:rPr>
        <w:t>contra ataques</w:t>
      </w:r>
      <w:proofErr w:type="gramEnd"/>
      <w:r w:rsidRPr="00FC12BF">
        <w:rPr>
          <w:lang w:val="pt-BR"/>
        </w:rPr>
        <w:t xml:space="preserve"> </w:t>
      </w:r>
      <w:r>
        <w:rPr>
          <w:lang w:val="pt-BR"/>
        </w:rPr>
        <w:t>L3/4 (</w:t>
      </w:r>
      <w:proofErr w:type="spellStart"/>
      <w:r w:rsidRPr="00FC12BF">
        <w:rPr>
          <w:lang w:val="pt-BR"/>
        </w:rPr>
        <w:t>DDoS</w:t>
      </w:r>
      <w:proofErr w:type="spellEnd"/>
      <w:r w:rsidRPr="00FC12BF">
        <w:rPr>
          <w:lang w:val="pt-BR"/>
        </w:rPr>
        <w:t xml:space="preserve">) e L7 (SQL </w:t>
      </w:r>
      <w:proofErr w:type="spellStart"/>
      <w:r w:rsidRPr="00FC12BF">
        <w:rPr>
          <w:lang w:val="pt-BR"/>
        </w:rPr>
        <w:t>Injection</w:t>
      </w:r>
      <w:proofErr w:type="spellEnd"/>
      <w:r w:rsidRPr="00FC12BF">
        <w:rPr>
          <w:lang w:val="pt-BR"/>
        </w:rPr>
        <w:t xml:space="preserve">/Cross-site </w:t>
      </w:r>
      <w:proofErr w:type="spellStart"/>
      <w:r w:rsidRPr="00FC12BF">
        <w:rPr>
          <w:lang w:val="pt-BR"/>
        </w:rPr>
        <w:t>Scripting</w:t>
      </w:r>
      <w:proofErr w:type="spellEnd"/>
      <w:r w:rsidRPr="00FC12BF">
        <w:rPr>
          <w:lang w:val="pt-BR"/>
        </w:rPr>
        <w:t>).</w:t>
      </w:r>
    </w:p>
    <w:p w14:paraId="25698B35" w14:textId="5DCFE8EB" w:rsidR="00FC12BF" w:rsidRPr="00FC12BF" w:rsidRDefault="00FC12BF" w:rsidP="00FC12BF">
      <w:pPr>
        <w:pStyle w:val="Corpodetexto"/>
        <w:numPr>
          <w:ilvl w:val="0"/>
          <w:numId w:val="36"/>
        </w:numPr>
        <w:rPr>
          <w:lang w:val="pt-BR"/>
        </w:rPr>
      </w:pPr>
      <w:r w:rsidRPr="00FC12BF">
        <w:rPr>
          <w:b/>
          <w:lang w:val="pt-BR"/>
        </w:rPr>
        <w:t xml:space="preserve">AWS </w:t>
      </w:r>
      <w:proofErr w:type="spellStart"/>
      <w:r w:rsidRPr="00FC12BF">
        <w:rPr>
          <w:b/>
          <w:lang w:val="pt-BR"/>
        </w:rPr>
        <w:t>Certificate</w:t>
      </w:r>
      <w:proofErr w:type="spellEnd"/>
      <w:r w:rsidRPr="00FC12BF">
        <w:rPr>
          <w:b/>
          <w:lang w:val="pt-BR"/>
        </w:rPr>
        <w:t xml:space="preserve"> Manager:</w:t>
      </w:r>
      <w:r w:rsidRPr="00FC12BF">
        <w:rPr>
          <w:lang w:val="pt-BR"/>
        </w:rPr>
        <w:t xml:space="preserve"> Gerencia os certificados SSL/TLS para criptografia em trânsito de ponta a ponta.</w:t>
      </w:r>
    </w:p>
    <w:p w14:paraId="6A9FA31C" w14:textId="16599B36" w:rsidR="00FC12BF" w:rsidRDefault="00FC12BF" w:rsidP="00973F45">
      <w:pPr>
        <w:pStyle w:val="Corpodetexto"/>
        <w:numPr>
          <w:ilvl w:val="0"/>
          <w:numId w:val="36"/>
        </w:numPr>
        <w:rPr>
          <w:lang w:val="pt-BR"/>
        </w:rPr>
      </w:pPr>
      <w:r w:rsidRPr="00FC12BF">
        <w:rPr>
          <w:b/>
          <w:lang w:val="pt-BR"/>
        </w:rPr>
        <w:t>AWS Systems Manager (SSM)</w:t>
      </w:r>
      <w:r w:rsidRPr="00FC12BF">
        <w:rPr>
          <w:lang w:val="pt-BR"/>
        </w:rPr>
        <w:t xml:space="preserve"> </w:t>
      </w:r>
      <w:proofErr w:type="spellStart"/>
      <w:r w:rsidRPr="00FC12BF">
        <w:rPr>
          <w:lang w:val="pt-BR"/>
        </w:rPr>
        <w:t>Parameter</w:t>
      </w:r>
      <w:proofErr w:type="spellEnd"/>
      <w:r w:rsidRPr="00FC12BF">
        <w:rPr>
          <w:lang w:val="pt-BR"/>
        </w:rPr>
        <w:t xml:space="preserve"> </w:t>
      </w:r>
      <w:proofErr w:type="spellStart"/>
      <w:r w:rsidRPr="00FC12BF">
        <w:rPr>
          <w:lang w:val="pt-BR"/>
        </w:rPr>
        <w:t>Store</w:t>
      </w:r>
      <w:proofErr w:type="spellEnd"/>
      <w:r>
        <w:rPr>
          <w:lang w:val="pt-BR"/>
        </w:rPr>
        <w:t>:</w:t>
      </w:r>
      <w:r w:rsidRPr="00FC12BF">
        <w:rPr>
          <w:lang w:val="pt-BR"/>
        </w:rPr>
        <w:t xml:space="preserve"> </w:t>
      </w:r>
      <w:r>
        <w:rPr>
          <w:lang w:val="pt-BR"/>
        </w:rPr>
        <w:t>C</w:t>
      </w:r>
      <w:r w:rsidRPr="00FC12BF">
        <w:rPr>
          <w:lang w:val="pt-BR"/>
        </w:rPr>
        <w:t xml:space="preserve">entraliza configurações, permitindo </w:t>
      </w:r>
      <w:r>
        <w:rPr>
          <w:lang w:val="pt-BR"/>
        </w:rPr>
        <w:t>os</w:t>
      </w:r>
      <w:r w:rsidRPr="00FC12BF">
        <w:rPr>
          <w:lang w:val="pt-BR"/>
        </w:rPr>
        <w:t xml:space="preserve"> </w:t>
      </w:r>
      <w:r>
        <w:rPr>
          <w:lang w:val="pt-BR"/>
        </w:rPr>
        <w:t xml:space="preserve">configurar </w:t>
      </w:r>
      <w:r w:rsidRPr="00FC12BF">
        <w:rPr>
          <w:lang w:val="pt-BR"/>
        </w:rPr>
        <w:t xml:space="preserve">parâmetros (como </w:t>
      </w:r>
      <w:proofErr w:type="spellStart"/>
      <w:r w:rsidRPr="00FC12BF">
        <w:rPr>
          <w:lang w:val="pt-BR"/>
        </w:rPr>
        <w:t>URLs</w:t>
      </w:r>
      <w:proofErr w:type="spellEnd"/>
      <w:r w:rsidRPr="00FC12BF">
        <w:rPr>
          <w:lang w:val="pt-BR"/>
        </w:rPr>
        <w:t xml:space="preserve"> de serviços externos</w:t>
      </w:r>
      <w:r>
        <w:rPr>
          <w:lang w:val="pt-BR"/>
        </w:rPr>
        <w:t>)</w:t>
      </w:r>
      <w:r w:rsidRPr="00FC12BF">
        <w:rPr>
          <w:lang w:val="pt-BR"/>
        </w:rPr>
        <w:t xml:space="preserve"> sem precisar recompilar o código ou alterar arquivos YAML dentro do </w:t>
      </w:r>
      <w:proofErr w:type="spellStart"/>
      <w:r w:rsidRPr="00FC12BF">
        <w:rPr>
          <w:lang w:val="pt-BR"/>
        </w:rPr>
        <w:t>Kubernetes</w:t>
      </w:r>
      <w:proofErr w:type="spellEnd"/>
      <w:r>
        <w:rPr>
          <w:lang w:val="pt-BR"/>
        </w:rPr>
        <w:t>.</w:t>
      </w:r>
    </w:p>
    <w:p w14:paraId="34EB7D7D" w14:textId="09BEAAE3" w:rsidR="00FC12BF" w:rsidRPr="00FC12BF" w:rsidRDefault="00FC12BF" w:rsidP="00FC12BF">
      <w:pPr>
        <w:pStyle w:val="Corpodetexto"/>
        <w:numPr>
          <w:ilvl w:val="0"/>
          <w:numId w:val="36"/>
        </w:numPr>
        <w:rPr>
          <w:lang w:val="pt-BR"/>
        </w:rPr>
      </w:pPr>
      <w:proofErr w:type="spellStart"/>
      <w:r w:rsidRPr="00D75872">
        <w:rPr>
          <w:b/>
          <w:lang w:val="pt-BR"/>
        </w:rPr>
        <w:t>Multi-AZ</w:t>
      </w:r>
      <w:proofErr w:type="spellEnd"/>
      <w:r w:rsidRPr="00FC12BF">
        <w:rPr>
          <w:lang w:val="pt-BR"/>
        </w:rPr>
        <w:t>: A VPC é distribuída em Zonas de Disponibilidade (</w:t>
      </w:r>
      <w:proofErr w:type="spellStart"/>
      <w:r w:rsidRPr="00FC12BF">
        <w:rPr>
          <w:lang w:val="pt-BR"/>
        </w:rPr>
        <w:t>AZs</w:t>
      </w:r>
      <w:proofErr w:type="spellEnd"/>
      <w:r w:rsidRPr="00FC12BF">
        <w:rPr>
          <w:lang w:val="pt-BR"/>
        </w:rPr>
        <w:t>).</w:t>
      </w:r>
    </w:p>
    <w:p w14:paraId="4939F974" w14:textId="5A8D6985" w:rsidR="00FC12BF" w:rsidRPr="00FC12BF" w:rsidRDefault="00FC12BF" w:rsidP="00FC12BF">
      <w:pPr>
        <w:pStyle w:val="Corpodetexto"/>
        <w:numPr>
          <w:ilvl w:val="0"/>
          <w:numId w:val="36"/>
        </w:numPr>
        <w:rPr>
          <w:lang w:val="pt-BR"/>
        </w:rPr>
      </w:pPr>
      <w:proofErr w:type="spellStart"/>
      <w:r w:rsidRPr="00FC12BF">
        <w:rPr>
          <w:lang w:val="pt-BR"/>
        </w:rPr>
        <w:t>Subnets</w:t>
      </w:r>
      <w:proofErr w:type="spellEnd"/>
      <w:r w:rsidRPr="00FC12BF">
        <w:rPr>
          <w:lang w:val="pt-BR"/>
        </w:rPr>
        <w:t xml:space="preserve"> </w:t>
      </w:r>
      <w:r w:rsidRPr="00D75872">
        <w:rPr>
          <w:b/>
          <w:lang w:val="pt-BR"/>
        </w:rPr>
        <w:t>Públicas</w:t>
      </w:r>
      <w:r w:rsidRPr="00FC12BF">
        <w:rPr>
          <w:lang w:val="pt-BR"/>
        </w:rPr>
        <w:t xml:space="preserve">: </w:t>
      </w:r>
      <w:r>
        <w:rPr>
          <w:lang w:val="pt-BR"/>
        </w:rPr>
        <w:t>Uso d</w:t>
      </w:r>
      <w:r w:rsidRPr="00FC12BF">
        <w:rPr>
          <w:lang w:val="pt-BR"/>
        </w:rPr>
        <w:t>o Internet Gateway e os NAT Gateways.</w:t>
      </w:r>
    </w:p>
    <w:p w14:paraId="5023B733" w14:textId="54C4449D" w:rsidR="00FC12BF" w:rsidRPr="00FC12BF" w:rsidRDefault="00FC12BF" w:rsidP="00FC12BF">
      <w:pPr>
        <w:pStyle w:val="Corpodetexto"/>
        <w:numPr>
          <w:ilvl w:val="0"/>
          <w:numId w:val="36"/>
        </w:numPr>
        <w:rPr>
          <w:lang w:val="pt-BR"/>
        </w:rPr>
      </w:pPr>
      <w:proofErr w:type="spellStart"/>
      <w:proofErr w:type="gramStart"/>
      <w:r w:rsidRPr="00FC12BF">
        <w:rPr>
          <w:lang w:val="pt-BR"/>
        </w:rPr>
        <w:t>Subnets</w:t>
      </w:r>
      <w:proofErr w:type="spellEnd"/>
      <w:r w:rsidRPr="00FC12BF">
        <w:rPr>
          <w:lang w:val="pt-BR"/>
        </w:rPr>
        <w:t xml:space="preserve"> </w:t>
      </w:r>
      <w:r w:rsidRPr="00D75872">
        <w:rPr>
          <w:b/>
          <w:lang w:val="pt-BR"/>
        </w:rPr>
        <w:t>Privadas</w:t>
      </w:r>
      <w:proofErr w:type="gramEnd"/>
      <w:r w:rsidRPr="00FC12BF">
        <w:rPr>
          <w:lang w:val="pt-BR"/>
        </w:rPr>
        <w:t xml:space="preserve"> (Ap</w:t>
      </w:r>
      <w:r>
        <w:rPr>
          <w:lang w:val="pt-BR"/>
        </w:rPr>
        <w:t>licação</w:t>
      </w:r>
      <w:r w:rsidRPr="00FC12BF">
        <w:rPr>
          <w:lang w:val="pt-BR"/>
        </w:rPr>
        <w:t xml:space="preserve">): Onde residem os </w:t>
      </w:r>
      <w:proofErr w:type="spellStart"/>
      <w:r>
        <w:rPr>
          <w:lang w:val="pt-BR"/>
        </w:rPr>
        <w:t>w</w:t>
      </w:r>
      <w:r w:rsidRPr="00FC12BF">
        <w:rPr>
          <w:lang w:val="pt-BR"/>
        </w:rPr>
        <w:t>orker</w:t>
      </w:r>
      <w:proofErr w:type="spellEnd"/>
      <w:r w:rsidRPr="00FC12BF">
        <w:rPr>
          <w:lang w:val="pt-BR"/>
        </w:rPr>
        <w:t xml:space="preserve"> </w:t>
      </w:r>
      <w:r>
        <w:rPr>
          <w:lang w:val="pt-BR"/>
        </w:rPr>
        <w:t>n</w:t>
      </w:r>
      <w:r w:rsidRPr="00FC12BF">
        <w:rPr>
          <w:lang w:val="pt-BR"/>
        </w:rPr>
        <w:t>odes do EKS.</w:t>
      </w:r>
    </w:p>
    <w:p w14:paraId="06A412AE" w14:textId="56211055" w:rsidR="00FC12BF" w:rsidRDefault="00FC12BF" w:rsidP="00FC12BF">
      <w:pPr>
        <w:pStyle w:val="Corpodetexto"/>
        <w:numPr>
          <w:ilvl w:val="0"/>
          <w:numId w:val="36"/>
        </w:numPr>
        <w:rPr>
          <w:lang w:val="pt-BR"/>
        </w:rPr>
      </w:pPr>
      <w:proofErr w:type="spellStart"/>
      <w:proofErr w:type="gramStart"/>
      <w:r w:rsidRPr="00FC12BF">
        <w:rPr>
          <w:lang w:val="pt-BR"/>
        </w:rPr>
        <w:t>Subnets</w:t>
      </w:r>
      <w:proofErr w:type="spellEnd"/>
      <w:r w:rsidRPr="00FC12BF">
        <w:rPr>
          <w:lang w:val="pt-BR"/>
        </w:rPr>
        <w:t xml:space="preserve"> Privadas</w:t>
      </w:r>
      <w:proofErr w:type="gramEnd"/>
      <w:r w:rsidRPr="00FC12BF">
        <w:rPr>
          <w:lang w:val="pt-BR"/>
        </w:rPr>
        <w:t xml:space="preserve"> (</w:t>
      </w:r>
      <w:r>
        <w:rPr>
          <w:lang w:val="pt-BR"/>
        </w:rPr>
        <w:t>Dados</w:t>
      </w:r>
      <w:r w:rsidRPr="00FC12BF">
        <w:rPr>
          <w:lang w:val="pt-BR"/>
        </w:rPr>
        <w:t xml:space="preserve">): </w:t>
      </w:r>
      <w:proofErr w:type="spellStart"/>
      <w:r w:rsidRPr="00FC12BF">
        <w:rPr>
          <w:lang w:val="pt-BR"/>
        </w:rPr>
        <w:t>Subnets</w:t>
      </w:r>
      <w:proofErr w:type="spellEnd"/>
      <w:r w:rsidRPr="00FC12BF">
        <w:rPr>
          <w:lang w:val="pt-BR"/>
        </w:rPr>
        <w:t xml:space="preserve"> isoladas apenas para o banco de dados Aurora, sem </w:t>
      </w:r>
      <w:r>
        <w:rPr>
          <w:lang w:val="pt-BR"/>
        </w:rPr>
        <w:t>saída</w:t>
      </w:r>
      <w:r w:rsidRPr="00FC12BF">
        <w:rPr>
          <w:lang w:val="pt-BR"/>
        </w:rPr>
        <w:t xml:space="preserve"> para a internet.</w:t>
      </w:r>
    </w:p>
    <w:p w14:paraId="25C68FBC" w14:textId="375B1F94" w:rsidR="00FC12BF" w:rsidRPr="00FC12BF" w:rsidRDefault="00FC12BF" w:rsidP="00FC12BF">
      <w:pPr>
        <w:pStyle w:val="Corpodetexto"/>
        <w:numPr>
          <w:ilvl w:val="0"/>
          <w:numId w:val="36"/>
        </w:numPr>
        <w:rPr>
          <w:lang w:val="pt-BR"/>
        </w:rPr>
      </w:pPr>
      <w:r w:rsidRPr="00D75872">
        <w:rPr>
          <w:b/>
          <w:lang w:val="pt-BR"/>
        </w:rPr>
        <w:t>SG</w:t>
      </w:r>
      <w:r w:rsidRPr="00FC12BF">
        <w:rPr>
          <w:lang w:val="pt-BR"/>
        </w:rPr>
        <w:t>-</w:t>
      </w:r>
      <w:proofErr w:type="spellStart"/>
      <w:r w:rsidRPr="00FC12BF">
        <w:rPr>
          <w:lang w:val="pt-BR"/>
        </w:rPr>
        <w:t>LoadBalancer</w:t>
      </w:r>
      <w:proofErr w:type="spellEnd"/>
      <w:r w:rsidRPr="00FC12BF">
        <w:rPr>
          <w:lang w:val="pt-BR"/>
        </w:rPr>
        <w:t>: Permite entrada apenas nas portas 443 vindas do API Gateway.</w:t>
      </w:r>
    </w:p>
    <w:p w14:paraId="4D84D3E5" w14:textId="77777777" w:rsidR="00FC12BF" w:rsidRPr="00FC12BF" w:rsidRDefault="00FC12BF" w:rsidP="00FC12BF">
      <w:pPr>
        <w:pStyle w:val="Corpodetexto"/>
        <w:numPr>
          <w:ilvl w:val="0"/>
          <w:numId w:val="36"/>
        </w:numPr>
        <w:rPr>
          <w:lang w:val="pt-BR"/>
        </w:rPr>
      </w:pPr>
      <w:r w:rsidRPr="00D75872">
        <w:rPr>
          <w:b/>
          <w:lang w:val="pt-BR"/>
        </w:rPr>
        <w:t>SG</w:t>
      </w:r>
      <w:r w:rsidRPr="00FC12BF">
        <w:rPr>
          <w:lang w:val="pt-BR"/>
        </w:rPr>
        <w:t>-EKS-Nodes: Permite entrada apenas do SG-</w:t>
      </w:r>
      <w:proofErr w:type="spellStart"/>
      <w:r w:rsidRPr="00FC12BF">
        <w:rPr>
          <w:lang w:val="pt-BR"/>
        </w:rPr>
        <w:t>LoadBalancer</w:t>
      </w:r>
      <w:proofErr w:type="spellEnd"/>
      <w:r w:rsidRPr="00FC12BF">
        <w:rPr>
          <w:lang w:val="pt-BR"/>
        </w:rPr>
        <w:t>.</w:t>
      </w:r>
    </w:p>
    <w:p w14:paraId="7DC2C954" w14:textId="32696074" w:rsidR="00FC12BF" w:rsidRDefault="00FC12BF" w:rsidP="00FC12BF">
      <w:pPr>
        <w:pStyle w:val="Corpodetexto"/>
        <w:numPr>
          <w:ilvl w:val="0"/>
          <w:numId w:val="36"/>
        </w:numPr>
        <w:rPr>
          <w:lang w:val="pt-BR"/>
        </w:rPr>
      </w:pPr>
      <w:r w:rsidRPr="00D75872">
        <w:rPr>
          <w:b/>
          <w:lang w:val="pt-BR"/>
        </w:rPr>
        <w:t>SG</w:t>
      </w:r>
      <w:r w:rsidRPr="00FC12BF">
        <w:rPr>
          <w:lang w:val="pt-BR"/>
        </w:rPr>
        <w:t>-</w:t>
      </w:r>
      <w:proofErr w:type="spellStart"/>
      <w:r w:rsidRPr="00FC12BF">
        <w:rPr>
          <w:lang w:val="pt-BR"/>
        </w:rPr>
        <w:t>Database</w:t>
      </w:r>
      <w:proofErr w:type="spellEnd"/>
      <w:r w:rsidRPr="00FC12BF">
        <w:rPr>
          <w:lang w:val="pt-BR"/>
        </w:rPr>
        <w:t xml:space="preserve">: Permite entrada apenas do SG-EKS-Nodes na porta </w:t>
      </w:r>
      <w:r>
        <w:rPr>
          <w:lang w:val="pt-BR"/>
        </w:rPr>
        <w:t xml:space="preserve">XXX do </w:t>
      </w:r>
      <w:r w:rsidRPr="00FC12BF">
        <w:rPr>
          <w:lang w:val="pt-BR"/>
        </w:rPr>
        <w:t>PostgreSQL</w:t>
      </w:r>
      <w:r>
        <w:rPr>
          <w:lang w:val="pt-BR"/>
        </w:rPr>
        <w:t>.</w:t>
      </w:r>
    </w:p>
    <w:p w14:paraId="0FA6091A" w14:textId="2D5329E3" w:rsidR="00472031" w:rsidRDefault="00472031" w:rsidP="00FC12BF">
      <w:pPr>
        <w:pStyle w:val="Corpodetexto"/>
        <w:numPr>
          <w:ilvl w:val="0"/>
          <w:numId w:val="36"/>
        </w:numPr>
        <w:rPr>
          <w:lang w:val="pt-BR"/>
        </w:rPr>
      </w:pPr>
      <w:r w:rsidRPr="00472031">
        <w:rPr>
          <w:b/>
          <w:bCs/>
          <w:lang w:val="pt-BR"/>
        </w:rPr>
        <w:lastRenderedPageBreak/>
        <w:t xml:space="preserve">AWS </w:t>
      </w:r>
      <w:proofErr w:type="spellStart"/>
      <w:r w:rsidRPr="00472031">
        <w:rPr>
          <w:b/>
          <w:bCs/>
          <w:lang w:val="pt-BR"/>
        </w:rPr>
        <w:t>CodeCommit</w:t>
      </w:r>
      <w:proofErr w:type="spellEnd"/>
      <w:r w:rsidRPr="00472031">
        <w:rPr>
          <w:b/>
          <w:bCs/>
          <w:lang w:val="pt-BR"/>
        </w:rPr>
        <w:t>:</w:t>
      </w:r>
      <w:r w:rsidRPr="00472031">
        <w:rPr>
          <w:lang w:val="pt-BR"/>
        </w:rPr>
        <w:t xml:space="preserve"> Repositório privado </w:t>
      </w:r>
      <w:proofErr w:type="spellStart"/>
      <w:r w:rsidRPr="00472031">
        <w:rPr>
          <w:lang w:val="pt-BR"/>
        </w:rPr>
        <w:t>Git</w:t>
      </w:r>
      <w:proofErr w:type="spellEnd"/>
      <w:r w:rsidRPr="00472031">
        <w:rPr>
          <w:lang w:val="pt-BR"/>
        </w:rPr>
        <w:t xml:space="preserve"> onde o código </w:t>
      </w:r>
      <w:proofErr w:type="spellStart"/>
      <w:r w:rsidRPr="00472031">
        <w:rPr>
          <w:lang w:val="pt-BR"/>
        </w:rPr>
        <w:t>refatorado</w:t>
      </w:r>
      <w:proofErr w:type="spellEnd"/>
      <w:r w:rsidRPr="00472031">
        <w:rPr>
          <w:lang w:val="pt-BR"/>
        </w:rPr>
        <w:t xml:space="preserve"> (COBOL -&gt; Java) é armazenado</w:t>
      </w:r>
    </w:p>
    <w:p w14:paraId="6208BCFB" w14:textId="77777777" w:rsidR="00D75872" w:rsidRPr="00D75872" w:rsidRDefault="00D75872" w:rsidP="00D75872">
      <w:pPr>
        <w:pStyle w:val="Corpodetexto"/>
        <w:numPr>
          <w:ilvl w:val="0"/>
          <w:numId w:val="36"/>
        </w:numPr>
        <w:rPr>
          <w:lang w:val="pt-BR"/>
        </w:rPr>
      </w:pPr>
      <w:r w:rsidRPr="00D75872">
        <w:rPr>
          <w:b/>
          <w:bCs/>
          <w:lang w:val="pt-BR"/>
        </w:rPr>
        <w:t xml:space="preserve">AWS </w:t>
      </w:r>
      <w:proofErr w:type="spellStart"/>
      <w:r w:rsidRPr="00D75872">
        <w:rPr>
          <w:b/>
          <w:bCs/>
          <w:lang w:val="pt-BR"/>
        </w:rPr>
        <w:t>CodeBuild</w:t>
      </w:r>
      <w:proofErr w:type="spellEnd"/>
      <w:r w:rsidRPr="00D75872">
        <w:rPr>
          <w:b/>
          <w:bCs/>
          <w:lang w:val="pt-BR"/>
        </w:rPr>
        <w:t>:</w:t>
      </w:r>
      <w:r w:rsidRPr="00D75872">
        <w:rPr>
          <w:lang w:val="pt-BR"/>
        </w:rPr>
        <w:t> Acionado pelo Pipeline para:</w:t>
      </w:r>
    </w:p>
    <w:p w14:paraId="0446DB01" w14:textId="15624405" w:rsidR="00D75872" w:rsidRPr="00D75872" w:rsidRDefault="00D75872" w:rsidP="00D75872">
      <w:pPr>
        <w:pStyle w:val="Corpodetexto"/>
        <w:numPr>
          <w:ilvl w:val="0"/>
          <w:numId w:val="36"/>
        </w:numPr>
        <w:tabs>
          <w:tab w:val="clear" w:pos="720"/>
        </w:tabs>
        <w:ind w:firstLine="414"/>
        <w:rPr>
          <w:lang w:val="pt-BR"/>
        </w:rPr>
      </w:pPr>
      <w:r w:rsidRPr="00D75872">
        <w:rPr>
          <w:lang w:val="pt-BR"/>
        </w:rPr>
        <w:t>Compilar o Java.</w:t>
      </w:r>
    </w:p>
    <w:p w14:paraId="2D4C6578" w14:textId="77777777" w:rsidR="00D75872" w:rsidRPr="00D75872" w:rsidRDefault="00D75872" w:rsidP="00D75872">
      <w:pPr>
        <w:pStyle w:val="Corpodetexto"/>
        <w:numPr>
          <w:ilvl w:val="0"/>
          <w:numId w:val="36"/>
        </w:numPr>
        <w:tabs>
          <w:tab w:val="clear" w:pos="720"/>
        </w:tabs>
        <w:ind w:firstLine="414"/>
        <w:rPr>
          <w:lang w:val="pt-BR"/>
        </w:rPr>
      </w:pPr>
      <w:r w:rsidRPr="00D75872">
        <w:rPr>
          <w:lang w:val="pt-BR"/>
        </w:rPr>
        <w:t>Executar testes unitários e de integração.</w:t>
      </w:r>
    </w:p>
    <w:p w14:paraId="66DD7798" w14:textId="77777777" w:rsidR="00D75872" w:rsidRPr="00D75872" w:rsidRDefault="00D75872" w:rsidP="00D75872">
      <w:pPr>
        <w:pStyle w:val="Corpodetexto"/>
        <w:numPr>
          <w:ilvl w:val="0"/>
          <w:numId w:val="36"/>
        </w:numPr>
        <w:tabs>
          <w:tab w:val="clear" w:pos="720"/>
        </w:tabs>
        <w:ind w:firstLine="414"/>
        <w:rPr>
          <w:lang w:val="pt-BR"/>
        </w:rPr>
      </w:pPr>
      <w:r w:rsidRPr="00D75872">
        <w:rPr>
          <w:lang w:val="pt-BR"/>
        </w:rPr>
        <w:t>Gerar a imagem Docker.</w:t>
      </w:r>
    </w:p>
    <w:p w14:paraId="5941FB9A" w14:textId="77777777" w:rsidR="00D75872" w:rsidRPr="00D75872" w:rsidRDefault="00D75872" w:rsidP="00D75872">
      <w:pPr>
        <w:pStyle w:val="Corpodetexto"/>
        <w:numPr>
          <w:ilvl w:val="0"/>
          <w:numId w:val="36"/>
        </w:numPr>
        <w:tabs>
          <w:tab w:val="clear" w:pos="720"/>
        </w:tabs>
        <w:ind w:firstLine="414"/>
        <w:rPr>
          <w:lang w:val="pt-BR"/>
        </w:rPr>
      </w:pPr>
      <w:r w:rsidRPr="00D75872">
        <w:rPr>
          <w:lang w:val="pt-BR"/>
        </w:rPr>
        <w:t xml:space="preserve">Fazer </w:t>
      </w:r>
      <w:r w:rsidRPr="00385F9E">
        <w:rPr>
          <w:lang w:val="pt-BR"/>
        </w:rPr>
        <w:t>o </w:t>
      </w:r>
      <w:r w:rsidRPr="00385F9E">
        <w:rPr>
          <w:bCs/>
          <w:lang w:val="pt-BR"/>
        </w:rPr>
        <w:t xml:space="preserve">Security </w:t>
      </w:r>
      <w:proofErr w:type="spellStart"/>
      <w:r w:rsidRPr="00385F9E">
        <w:rPr>
          <w:bCs/>
          <w:lang w:val="pt-BR"/>
        </w:rPr>
        <w:t>Scan</w:t>
      </w:r>
      <w:proofErr w:type="spellEnd"/>
      <w:r w:rsidRPr="00D75872">
        <w:rPr>
          <w:lang w:val="pt-BR"/>
        </w:rPr>
        <w:t> da imagem.</w:t>
      </w:r>
    </w:p>
    <w:p w14:paraId="592E9918" w14:textId="4E6461F4" w:rsidR="00D75872" w:rsidRPr="00D75872" w:rsidRDefault="00D75872" w:rsidP="00D75872">
      <w:pPr>
        <w:pStyle w:val="Corpodetexto"/>
        <w:numPr>
          <w:ilvl w:val="0"/>
          <w:numId w:val="36"/>
        </w:numPr>
        <w:rPr>
          <w:lang w:val="pt-BR"/>
        </w:rPr>
      </w:pPr>
      <w:r w:rsidRPr="00D75872">
        <w:rPr>
          <w:b/>
          <w:lang w:val="pt-BR"/>
        </w:rPr>
        <w:t>AWS</w:t>
      </w:r>
      <w:r w:rsidRPr="00D75872">
        <w:rPr>
          <w:b/>
          <w:lang w:val="pt-BR"/>
        </w:rPr>
        <w:t xml:space="preserve"> ECR</w:t>
      </w:r>
      <w:r w:rsidRPr="00D75872">
        <w:rPr>
          <w:lang w:val="pt-BR"/>
        </w:rPr>
        <w:t xml:space="preserve">: O </w:t>
      </w:r>
      <w:proofErr w:type="spellStart"/>
      <w:r w:rsidRPr="00D75872">
        <w:rPr>
          <w:lang w:val="pt-BR"/>
        </w:rPr>
        <w:t>CodeBuild</w:t>
      </w:r>
      <w:proofErr w:type="spellEnd"/>
      <w:r w:rsidRPr="00D75872">
        <w:rPr>
          <w:lang w:val="pt-BR"/>
        </w:rPr>
        <w:t xml:space="preserve"> faz o </w:t>
      </w:r>
      <w:proofErr w:type="spellStart"/>
      <w:r w:rsidRPr="00D75872">
        <w:rPr>
          <w:lang w:val="pt-BR"/>
        </w:rPr>
        <w:t>pu</w:t>
      </w:r>
      <w:bookmarkStart w:id="36" w:name="_GoBack"/>
      <w:bookmarkEnd w:id="36"/>
      <w:r w:rsidRPr="00D75872">
        <w:rPr>
          <w:lang w:val="pt-BR"/>
        </w:rPr>
        <w:t>sh</w:t>
      </w:r>
      <w:proofErr w:type="spellEnd"/>
      <w:r w:rsidRPr="00D75872">
        <w:rPr>
          <w:lang w:val="pt-BR"/>
        </w:rPr>
        <w:t xml:space="preserve"> da imagem </w:t>
      </w:r>
      <w:proofErr w:type="spellStart"/>
      <w:r w:rsidRPr="00D75872">
        <w:rPr>
          <w:lang w:val="pt-BR"/>
        </w:rPr>
        <w:t>versionada</w:t>
      </w:r>
      <w:proofErr w:type="spellEnd"/>
      <w:r w:rsidRPr="00D75872">
        <w:rPr>
          <w:lang w:val="pt-BR"/>
        </w:rPr>
        <w:t xml:space="preserve"> para o registro de containers.</w:t>
      </w:r>
    </w:p>
    <w:p w14:paraId="6BB419FD" w14:textId="3B50AD44" w:rsidR="00D75872" w:rsidRPr="00D75872" w:rsidRDefault="00D75872" w:rsidP="00D75872">
      <w:pPr>
        <w:pStyle w:val="Corpodetexto"/>
        <w:numPr>
          <w:ilvl w:val="0"/>
          <w:numId w:val="36"/>
        </w:numPr>
        <w:rPr>
          <w:lang w:val="pt-BR"/>
        </w:rPr>
      </w:pPr>
      <w:r w:rsidRPr="00D75872">
        <w:rPr>
          <w:b/>
          <w:lang w:val="pt-BR"/>
        </w:rPr>
        <w:t xml:space="preserve">AWS </w:t>
      </w:r>
      <w:proofErr w:type="spellStart"/>
      <w:r w:rsidRPr="00D75872">
        <w:rPr>
          <w:b/>
          <w:lang w:val="pt-BR"/>
        </w:rPr>
        <w:t>CodeDeploy</w:t>
      </w:r>
      <w:proofErr w:type="spellEnd"/>
      <w:r w:rsidRPr="00D75872">
        <w:rPr>
          <w:b/>
          <w:lang w:val="pt-BR"/>
        </w:rPr>
        <w:t xml:space="preserve"> / </w:t>
      </w:r>
      <w:proofErr w:type="spellStart"/>
      <w:r w:rsidRPr="00D75872">
        <w:rPr>
          <w:b/>
          <w:lang w:val="pt-BR"/>
        </w:rPr>
        <w:t>Helm</w:t>
      </w:r>
      <w:proofErr w:type="spellEnd"/>
      <w:r w:rsidRPr="00D75872">
        <w:rPr>
          <w:lang w:val="pt-BR"/>
        </w:rPr>
        <w:t xml:space="preserve">: O pipeline atualiza o manifesto do </w:t>
      </w:r>
      <w:proofErr w:type="spellStart"/>
      <w:r w:rsidRPr="00D75872">
        <w:rPr>
          <w:lang w:val="pt-BR"/>
        </w:rPr>
        <w:t>Kubernetes</w:t>
      </w:r>
      <w:proofErr w:type="spellEnd"/>
      <w:r w:rsidRPr="00D75872">
        <w:rPr>
          <w:lang w:val="pt-BR"/>
        </w:rPr>
        <w:t xml:space="preserve"> no EKS para realizar o </w:t>
      </w:r>
      <w:proofErr w:type="spellStart"/>
      <w:r>
        <w:rPr>
          <w:lang w:val="pt-BR"/>
        </w:rPr>
        <w:t>r</w:t>
      </w:r>
      <w:r w:rsidRPr="00D75872">
        <w:rPr>
          <w:lang w:val="pt-BR"/>
        </w:rPr>
        <w:t>olling</w:t>
      </w:r>
      <w:proofErr w:type="spellEnd"/>
      <w:r w:rsidRPr="00D75872">
        <w:rPr>
          <w:lang w:val="pt-BR"/>
        </w:rPr>
        <w:t xml:space="preserve"> </w:t>
      </w:r>
      <w:proofErr w:type="spellStart"/>
      <w:r>
        <w:rPr>
          <w:lang w:val="pt-BR"/>
        </w:rPr>
        <w:t>uy</w:t>
      </w:r>
      <w:r w:rsidRPr="00D75872">
        <w:rPr>
          <w:lang w:val="pt-BR"/>
        </w:rPr>
        <w:t>pdate</w:t>
      </w:r>
      <w:proofErr w:type="spellEnd"/>
      <w:r w:rsidRPr="00D75872">
        <w:rPr>
          <w:lang w:val="pt-BR"/>
        </w:rPr>
        <w:t xml:space="preserve"> (substituindo os </w:t>
      </w:r>
      <w:proofErr w:type="spellStart"/>
      <w:r w:rsidRPr="00D75872">
        <w:rPr>
          <w:lang w:val="pt-BR"/>
        </w:rPr>
        <w:t>Pods</w:t>
      </w:r>
      <w:proofErr w:type="spellEnd"/>
      <w:r w:rsidRPr="00D75872">
        <w:rPr>
          <w:lang w:val="pt-BR"/>
        </w:rPr>
        <w:t xml:space="preserve"> sem interromper o serviço).</w:t>
      </w:r>
    </w:p>
    <w:p w14:paraId="60E1E706" w14:textId="446F0957" w:rsidR="00D75872" w:rsidRPr="00D75872" w:rsidRDefault="00D75872" w:rsidP="00D75872">
      <w:pPr>
        <w:pStyle w:val="Corpodetexto"/>
        <w:numPr>
          <w:ilvl w:val="0"/>
          <w:numId w:val="36"/>
        </w:numPr>
        <w:rPr>
          <w:lang w:val="pt-BR"/>
        </w:rPr>
      </w:pPr>
      <w:r w:rsidRPr="00D75872">
        <w:rPr>
          <w:b/>
          <w:lang w:val="pt-BR"/>
        </w:rPr>
        <w:t xml:space="preserve">IAM Roles for Service </w:t>
      </w:r>
      <w:proofErr w:type="spellStart"/>
      <w:r w:rsidRPr="00D75872">
        <w:rPr>
          <w:b/>
          <w:lang w:val="pt-BR"/>
        </w:rPr>
        <w:t>Accounts</w:t>
      </w:r>
      <w:proofErr w:type="spellEnd"/>
      <w:r w:rsidRPr="00D75872">
        <w:rPr>
          <w:lang w:val="pt-BR"/>
        </w:rPr>
        <w:t xml:space="preserve">: </w:t>
      </w:r>
      <w:r>
        <w:rPr>
          <w:lang w:val="pt-BR"/>
        </w:rPr>
        <w:t xml:space="preserve">O </w:t>
      </w:r>
      <w:proofErr w:type="spellStart"/>
      <w:r>
        <w:rPr>
          <w:lang w:val="pt-BR"/>
        </w:rPr>
        <w:t>Pod</w:t>
      </w:r>
      <w:proofErr w:type="spellEnd"/>
      <w:r w:rsidRPr="00D75872">
        <w:rPr>
          <w:lang w:val="pt-BR"/>
        </w:rPr>
        <w:t xml:space="preserve"> no EKS não usará chaves fixas (Access Keys) para acessar o S3 ou o DB. Ele usará uma Role temporária do </w:t>
      </w:r>
      <w:proofErr w:type="gramStart"/>
      <w:r w:rsidRPr="00D75872">
        <w:rPr>
          <w:lang w:val="pt-BR"/>
        </w:rPr>
        <w:t>IAM, seguindo</w:t>
      </w:r>
      <w:proofErr w:type="gramEnd"/>
      <w:r w:rsidRPr="00D75872">
        <w:rPr>
          <w:lang w:val="pt-BR"/>
        </w:rPr>
        <w:t xml:space="preserve"> o princípio do menor privilégio.</w:t>
      </w:r>
    </w:p>
    <w:p w14:paraId="6A7AA242" w14:textId="1EE600A0" w:rsidR="00472031" w:rsidRDefault="00D75872" w:rsidP="00D75872">
      <w:pPr>
        <w:pStyle w:val="Corpodetexto"/>
        <w:numPr>
          <w:ilvl w:val="0"/>
          <w:numId w:val="36"/>
        </w:numPr>
        <w:rPr>
          <w:lang w:val="pt-BR"/>
        </w:rPr>
      </w:pPr>
      <w:r w:rsidRPr="00D75872">
        <w:rPr>
          <w:b/>
          <w:lang w:val="pt-BR"/>
        </w:rPr>
        <w:t xml:space="preserve">VPC </w:t>
      </w:r>
      <w:proofErr w:type="spellStart"/>
      <w:r w:rsidRPr="00D75872">
        <w:rPr>
          <w:b/>
          <w:lang w:val="pt-BR"/>
        </w:rPr>
        <w:t>Endpoints</w:t>
      </w:r>
      <w:proofErr w:type="spellEnd"/>
      <w:r w:rsidRPr="00D75872">
        <w:rPr>
          <w:lang w:val="pt-BR"/>
        </w:rPr>
        <w:t>: Para que o EKS fale com o ECR ou S3 sem precisar sair pela internet (via NAT Gateway). O tráfego nunca sai da rede global da AWS.</w:t>
      </w:r>
    </w:p>
    <w:p w14:paraId="78B2B923" w14:textId="60FB23CA" w:rsidR="00DD4A82" w:rsidRPr="00973F45" w:rsidRDefault="00DD4A82" w:rsidP="00D75872">
      <w:pPr>
        <w:pStyle w:val="Corpodetexto"/>
        <w:numPr>
          <w:ilvl w:val="0"/>
          <w:numId w:val="36"/>
        </w:numPr>
        <w:rPr>
          <w:lang w:val="pt-BR"/>
        </w:rPr>
      </w:pPr>
      <w:r w:rsidRPr="00D75872">
        <w:rPr>
          <w:b/>
          <w:lang w:val="pt-BR"/>
        </w:rPr>
        <w:t>AWS</w:t>
      </w:r>
      <w:r>
        <w:rPr>
          <w:b/>
          <w:lang w:val="pt-BR"/>
        </w:rPr>
        <w:t xml:space="preserve"> </w:t>
      </w:r>
      <w:proofErr w:type="spellStart"/>
      <w:r>
        <w:rPr>
          <w:b/>
          <w:lang w:val="pt-BR"/>
        </w:rPr>
        <w:t>Cloudformation</w:t>
      </w:r>
      <w:proofErr w:type="spellEnd"/>
      <w:r>
        <w:rPr>
          <w:b/>
          <w:lang w:val="pt-BR"/>
        </w:rPr>
        <w:t>:</w:t>
      </w:r>
      <w:r w:rsidRPr="00DD4A82">
        <w:t> </w:t>
      </w:r>
      <w:proofErr w:type="spellStart"/>
      <w:r w:rsidRPr="00DD4A82">
        <w:t>serviço</w:t>
      </w:r>
      <w:proofErr w:type="spellEnd"/>
      <w:r w:rsidRPr="00DD4A82">
        <w:t xml:space="preserve"> </w:t>
      </w:r>
      <w:proofErr w:type="spellStart"/>
      <w:r w:rsidRPr="00DD4A82">
        <w:t>nativo</w:t>
      </w:r>
      <w:proofErr w:type="spellEnd"/>
      <w:r w:rsidRPr="00DD4A82">
        <w:t xml:space="preserve"> para </w:t>
      </w:r>
      <w:proofErr w:type="spellStart"/>
      <w:r w:rsidRPr="00DD4A82">
        <w:t>Infraestrutura</w:t>
      </w:r>
      <w:proofErr w:type="spellEnd"/>
      <w:r w:rsidRPr="00DD4A82">
        <w:t xml:space="preserve"> </w:t>
      </w:r>
      <w:proofErr w:type="spellStart"/>
      <w:r w:rsidRPr="00DD4A82">
        <w:t>como</w:t>
      </w:r>
      <w:proofErr w:type="spellEnd"/>
      <w:r w:rsidRPr="00DD4A82">
        <w:t xml:space="preserve"> Código (</w:t>
      </w:r>
      <w:proofErr w:type="spellStart"/>
      <w:r w:rsidRPr="00DD4A82">
        <w:t>IaC</w:t>
      </w:r>
      <w:proofErr w:type="spellEnd"/>
      <w:r w:rsidRPr="00DD4A82">
        <w:t>)</w:t>
      </w:r>
    </w:p>
    <w:p w14:paraId="3DD964C9" w14:textId="77777777" w:rsidR="00846252" w:rsidRDefault="00846252" w:rsidP="00BB2111">
      <w:pPr>
        <w:pStyle w:val="Corpodetexto"/>
        <w:rPr>
          <w:b/>
          <w:i/>
          <w:iCs/>
        </w:rPr>
      </w:pPr>
    </w:p>
    <w:p w14:paraId="295AF833" w14:textId="70F9E52A" w:rsidR="00BB2111" w:rsidRPr="00D3711D" w:rsidRDefault="00BB2111" w:rsidP="00BB2111">
      <w:pPr>
        <w:pStyle w:val="Corpodetexto"/>
        <w:rPr>
          <w:b/>
          <w:i/>
          <w:iCs/>
        </w:rPr>
      </w:pPr>
      <w:proofErr w:type="spellStart"/>
      <w:r w:rsidRPr="00D3711D">
        <w:rPr>
          <w:b/>
          <w:i/>
          <w:iCs/>
        </w:rPr>
        <w:t>Padrões</w:t>
      </w:r>
      <w:proofErr w:type="spellEnd"/>
      <w:r w:rsidRPr="00D3711D">
        <w:rPr>
          <w:b/>
          <w:i/>
          <w:iCs/>
        </w:rPr>
        <w:t xml:space="preserve"> </w:t>
      </w:r>
      <w:proofErr w:type="spellStart"/>
      <w:r w:rsidRPr="00D3711D">
        <w:rPr>
          <w:b/>
          <w:i/>
          <w:iCs/>
        </w:rPr>
        <w:t>recomendados</w:t>
      </w:r>
      <w:proofErr w:type="spellEnd"/>
      <w:r w:rsidRPr="00D3711D">
        <w:rPr>
          <w:b/>
          <w:i/>
          <w:iCs/>
        </w:rPr>
        <w:t xml:space="preserve"> (clean architecture + DDD):</w:t>
      </w:r>
    </w:p>
    <w:p w14:paraId="131814AC" w14:textId="3B22133D" w:rsidR="00973F45" w:rsidRDefault="00BB2111" w:rsidP="00BB2111">
      <w:pPr>
        <w:pStyle w:val="Corpodetexto"/>
        <w:rPr>
          <w:lang w:val="pt-BR"/>
        </w:rPr>
      </w:pPr>
      <w:r w:rsidRPr="00BB2111">
        <w:rPr>
          <w:lang w:val="pt-BR"/>
        </w:rPr>
        <w:t>A aplicação Java (Spring Boot) pode usar o SDK para buscar os parâmetros no startup.</w:t>
      </w:r>
      <w:r w:rsidR="002F4E46">
        <w:rPr>
          <w:lang w:val="pt-BR"/>
        </w:rPr>
        <w:t xml:space="preserve"> </w:t>
      </w:r>
      <w:r w:rsidRPr="00BB2111">
        <w:rPr>
          <w:lang w:val="pt-BR"/>
        </w:rPr>
        <w:t xml:space="preserve">Ou, de forma mais nativa ao </w:t>
      </w:r>
      <w:proofErr w:type="spellStart"/>
      <w:r w:rsidRPr="00BB2111">
        <w:rPr>
          <w:lang w:val="pt-BR"/>
        </w:rPr>
        <w:t>Kubernetes</w:t>
      </w:r>
      <w:proofErr w:type="spellEnd"/>
      <w:r w:rsidRPr="00BB2111">
        <w:rPr>
          <w:lang w:val="pt-BR"/>
        </w:rPr>
        <w:t>, usar o </w:t>
      </w:r>
      <w:proofErr w:type="spellStart"/>
      <w:r w:rsidRPr="00BB2111">
        <w:rPr>
          <w:b/>
          <w:bCs/>
          <w:lang w:val="pt-BR"/>
        </w:rPr>
        <w:t>Secrets</w:t>
      </w:r>
      <w:proofErr w:type="spellEnd"/>
      <w:r w:rsidRPr="00BB2111">
        <w:rPr>
          <w:b/>
          <w:bCs/>
          <w:lang w:val="pt-BR"/>
        </w:rPr>
        <w:t xml:space="preserve"> </w:t>
      </w:r>
      <w:proofErr w:type="spellStart"/>
      <w:r w:rsidRPr="00BB2111">
        <w:rPr>
          <w:b/>
          <w:bCs/>
          <w:lang w:val="pt-BR"/>
        </w:rPr>
        <w:t>Store</w:t>
      </w:r>
      <w:proofErr w:type="spellEnd"/>
      <w:r w:rsidRPr="00BB2111">
        <w:rPr>
          <w:b/>
          <w:bCs/>
          <w:lang w:val="pt-BR"/>
        </w:rPr>
        <w:t xml:space="preserve"> CSI Driver</w:t>
      </w:r>
      <w:r w:rsidRPr="00BB2111">
        <w:rPr>
          <w:lang w:val="pt-BR"/>
        </w:rPr>
        <w:t xml:space="preserve">, que monta os parâmetros do SSM como arquivos dentro do volume do </w:t>
      </w:r>
      <w:proofErr w:type="spellStart"/>
      <w:r w:rsidRPr="00BB2111">
        <w:rPr>
          <w:lang w:val="pt-BR"/>
        </w:rPr>
        <w:t>Pod</w:t>
      </w:r>
      <w:proofErr w:type="spellEnd"/>
      <w:r w:rsidRPr="00BB2111">
        <w:rPr>
          <w:lang w:val="pt-BR"/>
        </w:rPr>
        <w:t xml:space="preserve"> ou como variáveis de ambiente nativas</w:t>
      </w:r>
    </w:p>
    <w:p w14:paraId="3E2AC3D5" w14:textId="77777777" w:rsidR="006B718D" w:rsidRDefault="006B718D" w:rsidP="006B718D">
      <w:pPr>
        <w:pStyle w:val="Corpodetexto"/>
        <w:rPr>
          <w:b/>
          <w:i/>
          <w:iCs/>
          <w:lang w:val="pt-BR"/>
        </w:rPr>
      </w:pPr>
    </w:p>
    <w:p w14:paraId="019C8DF3" w14:textId="77777777" w:rsidR="00846252" w:rsidRDefault="00846252" w:rsidP="006B718D">
      <w:pPr>
        <w:pStyle w:val="Corpodetexto"/>
        <w:rPr>
          <w:b/>
          <w:i/>
          <w:iCs/>
          <w:lang w:val="pt-BR"/>
        </w:rPr>
      </w:pPr>
    </w:p>
    <w:p w14:paraId="4E78DCA2" w14:textId="77777777" w:rsidR="00846252" w:rsidRDefault="00846252" w:rsidP="006B718D">
      <w:pPr>
        <w:pStyle w:val="Corpodetexto"/>
        <w:rPr>
          <w:b/>
          <w:i/>
          <w:iCs/>
          <w:lang w:val="pt-BR"/>
        </w:rPr>
      </w:pPr>
    </w:p>
    <w:p w14:paraId="7901CDF3" w14:textId="77777777" w:rsidR="00846252" w:rsidRDefault="00846252" w:rsidP="006B718D">
      <w:pPr>
        <w:pStyle w:val="Corpodetexto"/>
        <w:rPr>
          <w:b/>
          <w:i/>
          <w:iCs/>
          <w:lang w:val="pt-BR"/>
        </w:rPr>
      </w:pPr>
    </w:p>
    <w:p w14:paraId="1827DEC0" w14:textId="77777777" w:rsidR="00846252" w:rsidRDefault="00846252" w:rsidP="006B718D">
      <w:pPr>
        <w:pStyle w:val="Corpodetexto"/>
        <w:rPr>
          <w:b/>
          <w:i/>
          <w:iCs/>
          <w:lang w:val="pt-BR"/>
        </w:rPr>
      </w:pPr>
    </w:p>
    <w:p w14:paraId="284FF141" w14:textId="77777777" w:rsidR="00846252" w:rsidRDefault="00846252" w:rsidP="006B718D">
      <w:pPr>
        <w:pStyle w:val="Corpodetexto"/>
        <w:rPr>
          <w:b/>
          <w:i/>
          <w:iCs/>
          <w:lang w:val="pt-BR"/>
        </w:rPr>
      </w:pPr>
    </w:p>
    <w:p w14:paraId="44D645B0" w14:textId="77777777" w:rsidR="00846252" w:rsidRDefault="00846252" w:rsidP="006B718D">
      <w:pPr>
        <w:pStyle w:val="Corpodetexto"/>
        <w:rPr>
          <w:b/>
          <w:i/>
          <w:iCs/>
          <w:lang w:val="pt-BR"/>
        </w:rPr>
      </w:pPr>
    </w:p>
    <w:p w14:paraId="01EB3308" w14:textId="77777777" w:rsidR="00846252" w:rsidRDefault="00846252" w:rsidP="006B718D">
      <w:pPr>
        <w:pStyle w:val="Corpodetexto"/>
        <w:rPr>
          <w:b/>
          <w:i/>
          <w:iCs/>
          <w:lang w:val="pt-BR"/>
        </w:rPr>
      </w:pPr>
    </w:p>
    <w:p w14:paraId="31B264E2" w14:textId="77777777" w:rsidR="00846252" w:rsidRDefault="00846252" w:rsidP="006B718D">
      <w:pPr>
        <w:pStyle w:val="Corpodetexto"/>
        <w:rPr>
          <w:b/>
          <w:i/>
          <w:iCs/>
          <w:lang w:val="pt-BR"/>
        </w:rPr>
      </w:pPr>
    </w:p>
    <w:p w14:paraId="3BBFB62F" w14:textId="77777777" w:rsidR="00846252" w:rsidRDefault="00846252" w:rsidP="006B718D">
      <w:pPr>
        <w:pStyle w:val="Corpodetexto"/>
        <w:rPr>
          <w:b/>
          <w:i/>
          <w:iCs/>
          <w:lang w:val="pt-BR"/>
        </w:rPr>
      </w:pPr>
    </w:p>
    <w:p w14:paraId="313459D9" w14:textId="44BD09E2" w:rsidR="006B718D" w:rsidRPr="00D3711D" w:rsidRDefault="006B718D" w:rsidP="006B718D">
      <w:pPr>
        <w:pStyle w:val="Corpodetexto"/>
        <w:rPr>
          <w:b/>
          <w:i/>
          <w:iCs/>
          <w:lang w:val="pt-BR"/>
        </w:rPr>
      </w:pPr>
      <w:r w:rsidRPr="00D3711D">
        <w:rPr>
          <w:b/>
          <w:i/>
          <w:iCs/>
          <w:lang w:val="pt-BR"/>
        </w:rPr>
        <w:lastRenderedPageBreak/>
        <w:t>Vantagem estratégica:</w:t>
      </w:r>
    </w:p>
    <w:p w14:paraId="08D2A786" w14:textId="79AC98A2" w:rsidR="00846252" w:rsidRDefault="006B718D" w:rsidP="00DD4A82">
      <w:pPr>
        <w:pStyle w:val="Corpodetexto"/>
        <w:rPr>
          <w:lang w:val="pt-BR"/>
        </w:rPr>
      </w:pPr>
      <w:r w:rsidRPr="007578CB">
        <w:rPr>
          <w:iCs/>
          <w:lang w:val="pt-BR"/>
        </w:rPr>
        <w:t xml:space="preserve">Este cenário </w:t>
      </w:r>
      <w:r>
        <w:rPr>
          <w:iCs/>
          <w:lang w:val="pt-BR"/>
        </w:rPr>
        <w:t>apresenta a completa</w:t>
      </w:r>
      <w:r w:rsidRPr="006B718D">
        <w:rPr>
          <w:lang w:val="pt-BR"/>
        </w:rPr>
        <w:t xml:space="preserve"> jornada de modernização. </w:t>
      </w:r>
      <w:r w:rsidR="00DD4A82">
        <w:rPr>
          <w:lang w:val="pt-BR"/>
        </w:rPr>
        <w:t xml:space="preserve">A estratégia de </w:t>
      </w:r>
      <w:proofErr w:type="spellStart"/>
      <w:r w:rsidR="00DD4A82">
        <w:rPr>
          <w:lang w:val="pt-BR"/>
        </w:rPr>
        <w:t>IaC</w:t>
      </w:r>
      <w:proofErr w:type="spellEnd"/>
      <w:r w:rsidR="00DD4A82">
        <w:rPr>
          <w:lang w:val="pt-BR"/>
        </w:rPr>
        <w:t xml:space="preserve"> é </w:t>
      </w:r>
      <w:r w:rsidRPr="006B718D">
        <w:rPr>
          <w:lang w:val="pt-BR"/>
        </w:rPr>
        <w:t xml:space="preserve">para garantir </w:t>
      </w:r>
      <w:r w:rsidR="00DD4A82">
        <w:rPr>
          <w:lang w:val="pt-BR"/>
        </w:rPr>
        <w:t xml:space="preserve">que por exemplo </w:t>
      </w:r>
      <w:r w:rsidRPr="006B718D">
        <w:rPr>
          <w:lang w:val="pt-BR"/>
        </w:rPr>
        <w:t>o banco de dados e o cluster de containers</w:t>
      </w:r>
      <w:r w:rsidR="00DD4A82">
        <w:rPr>
          <w:lang w:val="pt-BR"/>
        </w:rPr>
        <w:t xml:space="preserve"> suba</w:t>
      </w:r>
      <w:r w:rsidRPr="006B718D">
        <w:rPr>
          <w:lang w:val="pt-BR"/>
        </w:rPr>
        <w:t xml:space="preserve"> em minutos</w:t>
      </w:r>
      <w:r w:rsidR="00DD4A82">
        <w:rPr>
          <w:lang w:val="pt-BR"/>
        </w:rPr>
        <w:t>.</w:t>
      </w:r>
      <w:r w:rsidR="00DD4A82">
        <w:rPr>
          <w:lang w:val="pt-BR"/>
        </w:rPr>
        <w:br/>
        <w:t>O sistema por se tratar principalmente do setor Bancário, proteger a</w:t>
      </w:r>
      <w:r w:rsidRPr="006B718D">
        <w:rPr>
          <w:lang w:val="pt-BR"/>
        </w:rPr>
        <w:t xml:space="preserve"> camada de rede </w:t>
      </w:r>
      <w:r w:rsidR="00DD4A82">
        <w:rPr>
          <w:lang w:val="pt-BR"/>
        </w:rPr>
        <w:t>se faz necessário</w:t>
      </w:r>
      <w:r w:rsidR="00846252">
        <w:rPr>
          <w:lang w:val="pt-BR"/>
        </w:rPr>
        <w:t>.</w:t>
      </w:r>
    </w:p>
    <w:p w14:paraId="61A8DCB1" w14:textId="09F36BB3" w:rsidR="00846252" w:rsidRPr="00DD4A82" w:rsidRDefault="00846252" w:rsidP="00DD4A82">
      <w:pPr>
        <w:pStyle w:val="Corpodetexto"/>
        <w:rPr>
          <w:lang w:val="pt-BR"/>
        </w:rPr>
      </w:pPr>
      <w:r>
        <w:rPr>
          <w:lang w:val="pt-BR"/>
        </w:rPr>
        <w:t>Segue o diagrama C4 e o diagrama de arquitetura completo abaixo:</w:t>
      </w:r>
      <w:r w:rsidRPr="008462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0DB9CD" wp14:editId="208D8A28">
            <wp:extent cx="6153150" cy="25177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agrama de infra cenario 2 - migracao 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B99E" w14:textId="2DE492E0" w:rsidR="006B718D" w:rsidRDefault="006B718D" w:rsidP="00A81FE5">
      <w:pPr>
        <w:pStyle w:val="Corpodetexto"/>
      </w:pPr>
      <w:r>
        <w:rPr>
          <w:i/>
          <w:iCs/>
          <w:noProof/>
        </w:rPr>
        <w:lastRenderedPageBreak/>
        <w:drawing>
          <wp:inline distT="0" distB="0" distL="0" distR="0" wp14:anchorId="617BC45C" wp14:editId="6428F109">
            <wp:extent cx="5358765" cy="78994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C4 - nivel c2 - Propos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78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4D79" w14:textId="1F99D99D" w:rsidR="007739E1" w:rsidRDefault="007739E1" w:rsidP="00FD51AE">
      <w:pPr>
        <w:pStyle w:val="Ttulo1"/>
      </w:pPr>
      <w:bookmarkStart w:id="37" w:name="_Toc222150459"/>
      <w:proofErr w:type="spellStart"/>
      <w:r>
        <w:lastRenderedPageBreak/>
        <w:t>A</w:t>
      </w:r>
      <w:r w:rsidR="00AB3E1A">
        <w:t>nexos</w:t>
      </w:r>
      <w:bookmarkEnd w:id="37"/>
      <w:proofErr w:type="spellEnd"/>
    </w:p>
    <w:p w14:paraId="5B21DDA4" w14:textId="77777777" w:rsidR="007739E1" w:rsidRPr="00843B9E" w:rsidRDefault="007739E1" w:rsidP="00D115C7">
      <w:pPr>
        <w:pStyle w:val="Corpodetexto"/>
        <w:rPr>
          <w:i/>
          <w:iCs/>
        </w:rPr>
      </w:pPr>
      <w:r>
        <w:rPr>
          <w:i/>
          <w:iCs/>
        </w:rPr>
        <w:t>N/A</w:t>
      </w:r>
    </w:p>
    <w:p w14:paraId="3D40CFBE" w14:textId="699D5E52" w:rsidR="007739E1" w:rsidRPr="00D115C7" w:rsidRDefault="007739E1" w:rsidP="00D115C7"/>
    <w:sectPr w:rsidR="007739E1" w:rsidRPr="00D115C7" w:rsidSect="006C5622">
      <w:headerReference w:type="default" r:id="rId13"/>
      <w:footerReference w:type="default" r:id="rId14"/>
      <w:pgSz w:w="12242" w:h="15842" w:code="1"/>
      <w:pgMar w:top="1701" w:right="1134" w:bottom="1701" w:left="1418" w:header="720" w:footer="493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A206F1" w14:textId="77777777" w:rsidR="00DE355D" w:rsidRPr="00CC10F3" w:rsidRDefault="00DE355D">
      <w:pPr>
        <w:rPr>
          <w:lang w:val="en-GB"/>
        </w:rPr>
      </w:pPr>
      <w:r w:rsidRPr="00CC10F3">
        <w:rPr>
          <w:lang w:val="en-GB"/>
        </w:rPr>
        <w:separator/>
      </w:r>
    </w:p>
  </w:endnote>
  <w:endnote w:type="continuationSeparator" w:id="0">
    <w:p w14:paraId="03C935C0" w14:textId="77777777" w:rsidR="00DE355D" w:rsidRPr="00CC10F3" w:rsidRDefault="00DE355D">
      <w:pPr>
        <w:rPr>
          <w:lang w:val="en-GB"/>
        </w:rPr>
      </w:pPr>
      <w:r w:rsidRPr="00CC10F3">
        <w:rPr>
          <w:lang w:val="en-GB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47" w:name="TPage"/>
  <w:p w14:paraId="77702817" w14:textId="02413053" w:rsidR="005E2543" w:rsidRPr="00CC10F3" w:rsidRDefault="005E2543">
    <w:pPr>
      <w:pStyle w:val="Rodap"/>
      <w:tabs>
        <w:tab w:val="clear" w:pos="9356"/>
        <w:tab w:val="right" w:pos="9690"/>
      </w:tabs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FILENAME \* MERGEFORMAT </w:instrText>
    </w:r>
    <w:r>
      <w:rPr>
        <w:lang w:val="en-GB"/>
      </w:rPr>
      <w:fldChar w:fldCharType="separate"/>
    </w:r>
    <w:r>
      <w:rPr>
        <w:noProof/>
        <w:lang w:val="en-GB"/>
      </w:rPr>
      <w:t>POCBOLETOMIGRANUV- Request Integration - v0.1</w:t>
    </w:r>
    <w:r>
      <w:rPr>
        <w:lang w:val="en-GB"/>
      </w:rPr>
      <w:fldChar w:fldCharType="end"/>
    </w:r>
    <w:r>
      <w:rPr>
        <w:lang w:val="en-GB"/>
      </w:rPr>
      <w:tab/>
    </w:r>
    <w:bookmarkEnd w:id="47"/>
    <w:r w:rsidRPr="00CC10F3">
      <w:rPr>
        <w:lang w:val="en-GB"/>
      </w:rPr>
      <w:t xml:space="preserve">Page </w:t>
    </w:r>
    <w:r w:rsidRPr="00CC10F3">
      <w:rPr>
        <w:rStyle w:val="Nmerodepgina"/>
        <w:lang w:val="en-GB"/>
      </w:rPr>
      <w:fldChar w:fldCharType="begin"/>
    </w:r>
    <w:r w:rsidRPr="00CC10F3">
      <w:rPr>
        <w:rStyle w:val="Nmerodepgina"/>
        <w:lang w:val="en-GB"/>
      </w:rPr>
      <w:instrText xml:space="preserve"> PAGE </w:instrText>
    </w:r>
    <w:r w:rsidRPr="00CC10F3">
      <w:rPr>
        <w:rStyle w:val="Nmerodepgina"/>
        <w:lang w:val="en-GB"/>
      </w:rPr>
      <w:fldChar w:fldCharType="separate"/>
    </w:r>
    <w:r>
      <w:rPr>
        <w:rStyle w:val="Nmerodepgina"/>
        <w:noProof/>
        <w:lang w:val="en-GB"/>
      </w:rPr>
      <w:t>12</w:t>
    </w:r>
    <w:r w:rsidRPr="00CC10F3">
      <w:rPr>
        <w:rStyle w:val="Nmerodepgina"/>
        <w:lang w:val="en-GB"/>
      </w:rPr>
      <w:fldChar w:fldCharType="end"/>
    </w:r>
    <w:bookmarkStart w:id="48" w:name="Tof"/>
    <w:r w:rsidRPr="00CC10F3">
      <w:rPr>
        <w:lang w:val="en-GB"/>
      </w:rPr>
      <w:t>of</w:t>
    </w:r>
    <w:bookmarkEnd w:id="48"/>
    <w:r w:rsidRPr="00CC10F3">
      <w:rPr>
        <w:lang w:val="en-GB"/>
      </w:rPr>
      <w:fldChar w:fldCharType="begin"/>
    </w:r>
    <w:r w:rsidRPr="00CC10F3">
      <w:rPr>
        <w:lang w:val="en-GB"/>
      </w:rPr>
      <w:instrText xml:space="preserve"> NUMPAGES </w:instrText>
    </w:r>
    <w:r w:rsidRPr="00CC10F3">
      <w:rPr>
        <w:lang w:val="en-GB"/>
      </w:rPr>
      <w:fldChar w:fldCharType="separate"/>
    </w:r>
    <w:r>
      <w:rPr>
        <w:noProof/>
        <w:lang w:val="en-GB"/>
      </w:rPr>
      <w:t>12</w:t>
    </w:r>
    <w:r w:rsidRPr="00CC10F3">
      <w:rPr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508D1A" w14:textId="77777777" w:rsidR="00DE355D" w:rsidRPr="00CC10F3" w:rsidRDefault="00DE355D">
      <w:pPr>
        <w:rPr>
          <w:lang w:val="en-GB"/>
        </w:rPr>
      </w:pPr>
      <w:r w:rsidRPr="00CC10F3">
        <w:rPr>
          <w:lang w:val="en-GB"/>
        </w:rPr>
        <w:separator/>
      </w:r>
    </w:p>
  </w:footnote>
  <w:footnote w:type="continuationSeparator" w:id="0">
    <w:p w14:paraId="0134BF4C" w14:textId="77777777" w:rsidR="00DE355D" w:rsidRPr="00CC10F3" w:rsidRDefault="00DE355D">
      <w:pPr>
        <w:rPr>
          <w:lang w:val="en-GB"/>
        </w:rPr>
      </w:pPr>
      <w:r w:rsidRPr="00CC10F3">
        <w:rPr>
          <w:lang w:val="en-GB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863933" w14:textId="1DC12B3F" w:rsidR="005E2543" w:rsidRPr="00CC10F3" w:rsidRDefault="005E2543">
    <w:pPr>
      <w:pStyle w:val="Cabealho"/>
      <w:framePr w:hSpace="141" w:wrap="around" w:vAnchor="text" w:hAnchor="text" w:y="1"/>
      <w:pBdr>
        <w:bottom w:val="none" w:sz="0" w:space="0" w:color="auto"/>
      </w:pBdr>
      <w:rPr>
        <w:lang w:val="en-GB"/>
      </w:rPr>
    </w:pPr>
  </w:p>
  <w:p w14:paraId="794D341D" w14:textId="77777777" w:rsidR="005E2543" w:rsidRPr="00CC10F3" w:rsidRDefault="005E2543">
    <w:pPr>
      <w:framePr w:w="1247" w:h="624" w:hRule="exact" w:wrap="around" w:vAnchor="text" w:hAnchor="text" w:xAlign="right" w:y="1"/>
      <w:rPr>
        <w:lang w:val="en-GB"/>
      </w:rPr>
    </w:pPr>
    <w:bookmarkStart w:id="38" w:name="prop_Logo"/>
  </w:p>
  <w:p w14:paraId="21D52D87" w14:textId="5F16403D" w:rsidR="005E2543" w:rsidRDefault="00434B30" w:rsidP="00032AE3">
    <w:pPr>
      <w:pStyle w:val="Cabealho"/>
      <w:pBdr>
        <w:bottom w:val="none" w:sz="0" w:space="0" w:color="auto"/>
      </w:pBdr>
      <w:tabs>
        <w:tab w:val="clear" w:pos="4678"/>
      </w:tabs>
      <w:ind w:left="1418" w:right="1418"/>
      <w:jc w:val="center"/>
      <w:rPr>
        <w:b/>
        <w:sz w:val="24"/>
        <w:lang w:val="en-GB"/>
      </w:rPr>
    </w:pPr>
    <w:bookmarkStart w:id="39" w:name="prop_SecCust"/>
    <w:bookmarkStart w:id="40" w:name="prop_SecAnd"/>
    <w:bookmarkStart w:id="41" w:name="prop_SecComp"/>
    <w:bookmarkStart w:id="42" w:name="prop_SecCopySep"/>
    <w:bookmarkStart w:id="43" w:name="prop_CopyCust"/>
    <w:bookmarkStart w:id="44" w:name="prop_CopyAnd"/>
    <w:bookmarkStart w:id="45" w:name="prop_CopyComp"/>
    <w:bookmarkEnd w:id="38"/>
    <w:bookmarkEnd w:id="39"/>
    <w:bookmarkEnd w:id="40"/>
    <w:bookmarkEnd w:id="41"/>
    <w:bookmarkEnd w:id="42"/>
    <w:bookmarkEnd w:id="43"/>
    <w:bookmarkEnd w:id="44"/>
    <w:bookmarkEnd w:id="45"/>
    <w:proofErr w:type="spellStart"/>
    <w:r>
      <w:rPr>
        <w:b/>
        <w:sz w:val="24"/>
        <w:lang w:val="en-GB"/>
      </w:rPr>
      <w:t>Arquitetura</w:t>
    </w:r>
    <w:proofErr w:type="spellEnd"/>
    <w:r>
      <w:rPr>
        <w:b/>
        <w:sz w:val="24"/>
        <w:lang w:val="en-GB"/>
      </w:rPr>
      <w:t xml:space="preserve"> de </w:t>
    </w:r>
    <w:proofErr w:type="spellStart"/>
    <w:r>
      <w:rPr>
        <w:b/>
        <w:sz w:val="24"/>
        <w:lang w:val="en-GB"/>
      </w:rPr>
      <w:t>Solução</w:t>
    </w:r>
    <w:proofErr w:type="spellEnd"/>
    <w:r>
      <w:rPr>
        <w:b/>
        <w:sz w:val="24"/>
        <w:lang w:val="en-GB"/>
      </w:rPr>
      <w:t xml:space="preserve"> </w:t>
    </w:r>
  </w:p>
  <w:p w14:paraId="0A406A97" w14:textId="77777777" w:rsidR="005E2543" w:rsidRPr="00CC10F3" w:rsidRDefault="005E2543" w:rsidP="00032AE3">
    <w:pPr>
      <w:pStyle w:val="Cabealho"/>
      <w:pBdr>
        <w:bottom w:val="single" w:sz="6" w:space="0" w:color="auto"/>
      </w:pBdr>
      <w:ind w:right="-1"/>
      <w:rPr>
        <w:b/>
        <w:sz w:val="24"/>
        <w:lang w:val="en-GB"/>
      </w:rPr>
    </w:pPr>
    <w:bookmarkStart w:id="46" w:name="prop_Projectname"/>
    <w:bookmarkEnd w:id="4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64E877FA"/>
    <w:lvl w:ilvl="0">
      <w:start w:val="1"/>
      <w:numFmt w:val="decimal"/>
      <w:pStyle w:val="Ttulo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Ttulo3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pStyle w:val="Ttulo4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pStyle w:val="Ttulo5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 w15:restartNumberingAfterBreak="0">
    <w:nsid w:val="01BA650B"/>
    <w:multiLevelType w:val="hybridMultilevel"/>
    <w:tmpl w:val="4764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C2949"/>
    <w:multiLevelType w:val="multilevel"/>
    <w:tmpl w:val="169E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8434B"/>
    <w:multiLevelType w:val="multilevel"/>
    <w:tmpl w:val="AD3E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D6AA4"/>
    <w:multiLevelType w:val="hybridMultilevel"/>
    <w:tmpl w:val="D94CE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20F0D"/>
    <w:multiLevelType w:val="hybridMultilevel"/>
    <w:tmpl w:val="0D2C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72902"/>
    <w:multiLevelType w:val="multilevel"/>
    <w:tmpl w:val="EEB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F7D2D"/>
    <w:multiLevelType w:val="hybridMultilevel"/>
    <w:tmpl w:val="439AB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F0D45"/>
    <w:multiLevelType w:val="multilevel"/>
    <w:tmpl w:val="885E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9751E"/>
    <w:multiLevelType w:val="hybridMultilevel"/>
    <w:tmpl w:val="B0D6B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014A1"/>
    <w:multiLevelType w:val="hybridMultilevel"/>
    <w:tmpl w:val="30E4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800BA"/>
    <w:multiLevelType w:val="hybridMultilevel"/>
    <w:tmpl w:val="FB7EB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0786E"/>
    <w:multiLevelType w:val="multilevel"/>
    <w:tmpl w:val="B2FA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064446"/>
    <w:multiLevelType w:val="hybridMultilevel"/>
    <w:tmpl w:val="E2800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E4D81"/>
    <w:multiLevelType w:val="hybridMultilevel"/>
    <w:tmpl w:val="4A96B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64487"/>
    <w:multiLevelType w:val="hybridMultilevel"/>
    <w:tmpl w:val="83D86F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C983B61"/>
    <w:multiLevelType w:val="hybridMultilevel"/>
    <w:tmpl w:val="5D6E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D1534"/>
    <w:multiLevelType w:val="hybridMultilevel"/>
    <w:tmpl w:val="B652E12A"/>
    <w:lvl w:ilvl="0" w:tplc="3704FC8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25912"/>
    <w:multiLevelType w:val="multilevel"/>
    <w:tmpl w:val="85C6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25211F"/>
    <w:multiLevelType w:val="hybridMultilevel"/>
    <w:tmpl w:val="A7EA26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44C03"/>
    <w:multiLevelType w:val="hybridMultilevel"/>
    <w:tmpl w:val="C26C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D57E12"/>
    <w:multiLevelType w:val="multilevel"/>
    <w:tmpl w:val="7ECA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D57D5"/>
    <w:multiLevelType w:val="hybridMultilevel"/>
    <w:tmpl w:val="02560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7C824C"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8E6D95"/>
    <w:multiLevelType w:val="hybridMultilevel"/>
    <w:tmpl w:val="7D06B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AD0A04"/>
    <w:multiLevelType w:val="hybridMultilevel"/>
    <w:tmpl w:val="F6EC5D0E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5" w15:restartNumberingAfterBreak="0">
    <w:nsid w:val="7D6E2629"/>
    <w:multiLevelType w:val="hybridMultilevel"/>
    <w:tmpl w:val="75B4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B126DD"/>
    <w:multiLevelType w:val="multilevel"/>
    <w:tmpl w:val="5DDC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22"/>
  </w:num>
  <w:num w:numId="12">
    <w:abstractNumId w:val="5"/>
  </w:num>
  <w:num w:numId="13">
    <w:abstractNumId w:val="16"/>
  </w:num>
  <w:num w:numId="14">
    <w:abstractNumId w:val="20"/>
  </w:num>
  <w:num w:numId="15">
    <w:abstractNumId w:val="25"/>
  </w:num>
  <w:num w:numId="16">
    <w:abstractNumId w:val="4"/>
  </w:num>
  <w:num w:numId="17">
    <w:abstractNumId w:val="10"/>
  </w:num>
  <w:num w:numId="18">
    <w:abstractNumId w:val="11"/>
  </w:num>
  <w:num w:numId="19">
    <w:abstractNumId w:val="9"/>
  </w:num>
  <w:num w:numId="20">
    <w:abstractNumId w:val="7"/>
  </w:num>
  <w:num w:numId="21">
    <w:abstractNumId w:val="17"/>
  </w:num>
  <w:num w:numId="22">
    <w:abstractNumId w:val="1"/>
  </w:num>
  <w:num w:numId="23">
    <w:abstractNumId w:val="14"/>
  </w:num>
  <w:num w:numId="24">
    <w:abstractNumId w:val="13"/>
  </w:num>
  <w:num w:numId="25">
    <w:abstractNumId w:val="0"/>
  </w:num>
  <w:num w:numId="26">
    <w:abstractNumId w:val="0"/>
  </w:num>
  <w:num w:numId="27">
    <w:abstractNumId w:val="23"/>
  </w:num>
  <w:num w:numId="28">
    <w:abstractNumId w:val="24"/>
  </w:num>
  <w:num w:numId="29">
    <w:abstractNumId w:val="6"/>
  </w:num>
  <w:num w:numId="30">
    <w:abstractNumId w:val="8"/>
  </w:num>
  <w:num w:numId="31">
    <w:abstractNumId w:val="26"/>
  </w:num>
  <w:num w:numId="32">
    <w:abstractNumId w:val="21"/>
  </w:num>
  <w:num w:numId="33">
    <w:abstractNumId w:val="12"/>
  </w:num>
  <w:num w:numId="34">
    <w:abstractNumId w:val="19"/>
  </w:num>
  <w:num w:numId="35">
    <w:abstractNumId w:val="15"/>
  </w:num>
  <w:num w:numId="36">
    <w:abstractNumId w:val="2"/>
  </w:num>
  <w:num w:numId="37">
    <w:abstractNumId w:val="18"/>
  </w:num>
  <w:num w:numId="38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DFTemplateID" w:val="pmmful"/>
    <w:docVar w:name="Author" w:val="IBM"/>
    <w:docVar w:name="company" w:val="IBM"/>
    <w:docVar w:name="customer" w:val="Apollo"/>
    <w:docVar w:name="Date" w:val="May 29, 2012"/>
    <w:docVar w:name="dateformat" w:val="mmm dd, yyyy"/>
    <w:docVar w:name="DateSequence" w:val="mdy"/>
    <w:docVar w:name="Document" w:val="Apollo e-Commerce Solution Outline.doc"/>
    <w:docVar w:name="ID" w:val="pmmful"/>
    <w:docVar w:name="Language" w:val="uk"/>
    <w:docVar w:name="LAuthor" w:val="Author:"/>
    <w:docVar w:name="Lcustomer" w:val="Customer:"/>
    <w:docVar w:name="LDate" w:val="Date:"/>
    <w:docVar w:name="LDocument" w:val="Document:"/>
    <w:docVar w:name="LForm" w:val="pmmful"/>
    <w:docVar w:name="LongDate" w:val="May 29, 2012"/>
    <w:docVar w:name="LOwner" w:val="Owner:"/>
    <w:docVar w:name="LPath" w:val="Path:"/>
    <w:docVar w:name="LStatus" w:val="Status:"/>
    <w:docVar w:name="LSubject" w:val="Subject:"/>
    <w:docVar w:name="LVersion" w:val="Version:"/>
    <w:docVar w:name="MonthNo" w:val="5"/>
    <w:docVar w:name="OLE_LINK1" w:val="Browse and Search for products_x000d_Place orders_x000d_Utilize customer self service features_x000d__"/>
    <w:docVar w:name="OLE_LINK2" w:val="Browse and Search for products_x000d_Place orders_x000d_Utilize customer self service features_x000d__"/>
    <w:docVar w:name="Owner" w:val="IBM"/>
    <w:docVar w:name="Path" w:val="C:\Sanujit\Apollo e-Commerce Solution Outline.doc"/>
    <w:docVar w:name="securityclass" w:val="UNCLS"/>
    <w:docVar w:name="securitytype" w:val="company"/>
    <w:docVar w:name="Status" w:val="Draft"/>
    <w:docVar w:name="StatusValue" w:val="Draft"/>
    <w:docVar w:name="Subject" w:val="System Context"/>
    <w:docVar w:name="TApprovals" w:val="Approvals"/>
    <w:docVar w:name="TChangesMarked" w:val="Changes marked"/>
    <w:docVar w:name="TContents" w:val="Contents"/>
    <w:docVar w:name="TDateOfNextRevision" w:val="Date of next revision"/>
    <w:docVar w:name="TDateOfThisRevision" w:val="Date of this revision"/>
    <w:docVar w:name="TDistribution" w:val="Distribution"/>
    <w:docVar w:name="TDocumentHistory" w:val="Document History"/>
    <w:docVar w:name="TDocumentLocation" w:val="Document Location"/>
    <w:docVar w:name="TDocumentSource" w:val="The source of the document will be found in"/>
    <w:docVar w:name="TDocumentValid" w:val="This is a snapshot of an on-line document. Paper copies are valid only on the day they are printed. Refer to the author if you are in any doubt about the currency of this document."/>
    <w:docVar w:name="Text1" w:val="Apollo e-Commerce"/>
    <w:docVar w:name="THasBeenDistributedTo" w:val="This document has been distributed to"/>
    <w:docVar w:name="TName" w:val="Name"/>
    <w:docVar w:name="Tof" w:val="of"/>
    <w:docVar w:name="TPage" w:val="Page"/>
    <w:docVar w:name="TRequiredApprovals" w:val="This document requires following approvals. Signed approval forms are filed in the Quality section of the PCB."/>
    <w:docVar w:name="TRevisionDate" w:val="Revision Date"/>
    <w:docVar w:name="TRevisionHistory" w:val="Revision History"/>
    <w:docVar w:name="TRevisionNumber" w:val="Revision Number"/>
    <w:docVar w:name="TSummaryOfChanges" w:val="Summary of Changes"/>
    <w:docVar w:name="TTitle" w:val="Title"/>
    <w:docVar w:name="Version" w:val="0.1"/>
  </w:docVars>
  <w:rsids>
    <w:rsidRoot w:val="0022035A"/>
    <w:rsid w:val="000005C4"/>
    <w:rsid w:val="00001411"/>
    <w:rsid w:val="000017DA"/>
    <w:rsid w:val="000034A7"/>
    <w:rsid w:val="00003E87"/>
    <w:rsid w:val="00004358"/>
    <w:rsid w:val="00004539"/>
    <w:rsid w:val="00006D6A"/>
    <w:rsid w:val="000077AF"/>
    <w:rsid w:val="00010220"/>
    <w:rsid w:val="00010611"/>
    <w:rsid w:val="00011AB7"/>
    <w:rsid w:val="00011FC8"/>
    <w:rsid w:val="0001397E"/>
    <w:rsid w:val="000162F5"/>
    <w:rsid w:val="0001662D"/>
    <w:rsid w:val="00016BA2"/>
    <w:rsid w:val="000200CF"/>
    <w:rsid w:val="00020490"/>
    <w:rsid w:val="0002061D"/>
    <w:rsid w:val="0002069B"/>
    <w:rsid w:val="00021345"/>
    <w:rsid w:val="000216F2"/>
    <w:rsid w:val="00021A43"/>
    <w:rsid w:val="000226F0"/>
    <w:rsid w:val="00022A70"/>
    <w:rsid w:val="000246F1"/>
    <w:rsid w:val="00026C28"/>
    <w:rsid w:val="00026D73"/>
    <w:rsid w:val="0003121B"/>
    <w:rsid w:val="000312E1"/>
    <w:rsid w:val="00031952"/>
    <w:rsid w:val="00032296"/>
    <w:rsid w:val="00032AE3"/>
    <w:rsid w:val="000337D0"/>
    <w:rsid w:val="000341AA"/>
    <w:rsid w:val="00034F2F"/>
    <w:rsid w:val="00035E60"/>
    <w:rsid w:val="00036AF0"/>
    <w:rsid w:val="00036BBD"/>
    <w:rsid w:val="0003720E"/>
    <w:rsid w:val="00037370"/>
    <w:rsid w:val="00037AED"/>
    <w:rsid w:val="00037C5A"/>
    <w:rsid w:val="00037E6B"/>
    <w:rsid w:val="00040B29"/>
    <w:rsid w:val="000419B9"/>
    <w:rsid w:val="00041C52"/>
    <w:rsid w:val="00042207"/>
    <w:rsid w:val="00042CFB"/>
    <w:rsid w:val="0004389F"/>
    <w:rsid w:val="0004409E"/>
    <w:rsid w:val="00044F23"/>
    <w:rsid w:val="000450AE"/>
    <w:rsid w:val="00045612"/>
    <w:rsid w:val="00045F01"/>
    <w:rsid w:val="00046D04"/>
    <w:rsid w:val="000478EE"/>
    <w:rsid w:val="00047DE6"/>
    <w:rsid w:val="000501AF"/>
    <w:rsid w:val="000512D1"/>
    <w:rsid w:val="00051D38"/>
    <w:rsid w:val="000537FD"/>
    <w:rsid w:val="00053CBC"/>
    <w:rsid w:val="0005478F"/>
    <w:rsid w:val="000547E8"/>
    <w:rsid w:val="00054F24"/>
    <w:rsid w:val="00061E09"/>
    <w:rsid w:val="000622C3"/>
    <w:rsid w:val="0006307E"/>
    <w:rsid w:val="000640E6"/>
    <w:rsid w:val="0006501C"/>
    <w:rsid w:val="00065599"/>
    <w:rsid w:val="00065A1C"/>
    <w:rsid w:val="00067684"/>
    <w:rsid w:val="00067A1A"/>
    <w:rsid w:val="00070186"/>
    <w:rsid w:val="00070920"/>
    <w:rsid w:val="00071426"/>
    <w:rsid w:val="00071429"/>
    <w:rsid w:val="000719F8"/>
    <w:rsid w:val="00071B4E"/>
    <w:rsid w:val="00073936"/>
    <w:rsid w:val="000746A7"/>
    <w:rsid w:val="00075267"/>
    <w:rsid w:val="00075AE4"/>
    <w:rsid w:val="00076C51"/>
    <w:rsid w:val="0007756A"/>
    <w:rsid w:val="00080D1B"/>
    <w:rsid w:val="00081466"/>
    <w:rsid w:val="0008273C"/>
    <w:rsid w:val="00082851"/>
    <w:rsid w:val="00083735"/>
    <w:rsid w:val="0008513F"/>
    <w:rsid w:val="000857BD"/>
    <w:rsid w:val="0009049F"/>
    <w:rsid w:val="00091802"/>
    <w:rsid w:val="00094C94"/>
    <w:rsid w:val="00095AF3"/>
    <w:rsid w:val="00096256"/>
    <w:rsid w:val="000966A7"/>
    <w:rsid w:val="00097C8B"/>
    <w:rsid w:val="000A0FD3"/>
    <w:rsid w:val="000A2C75"/>
    <w:rsid w:val="000A426E"/>
    <w:rsid w:val="000A49EB"/>
    <w:rsid w:val="000A4E6F"/>
    <w:rsid w:val="000A4FF4"/>
    <w:rsid w:val="000A546E"/>
    <w:rsid w:val="000A6C32"/>
    <w:rsid w:val="000B0394"/>
    <w:rsid w:val="000B41B7"/>
    <w:rsid w:val="000B4792"/>
    <w:rsid w:val="000B4CF4"/>
    <w:rsid w:val="000B580B"/>
    <w:rsid w:val="000B6DC7"/>
    <w:rsid w:val="000B7553"/>
    <w:rsid w:val="000C0E23"/>
    <w:rsid w:val="000C1491"/>
    <w:rsid w:val="000C2D07"/>
    <w:rsid w:val="000C50CC"/>
    <w:rsid w:val="000D052C"/>
    <w:rsid w:val="000D0C1C"/>
    <w:rsid w:val="000D1E14"/>
    <w:rsid w:val="000D36C1"/>
    <w:rsid w:val="000D3A36"/>
    <w:rsid w:val="000D492D"/>
    <w:rsid w:val="000D69E1"/>
    <w:rsid w:val="000E3AA7"/>
    <w:rsid w:val="000E4B36"/>
    <w:rsid w:val="000E5857"/>
    <w:rsid w:val="000E663E"/>
    <w:rsid w:val="000E7A92"/>
    <w:rsid w:val="000F33AA"/>
    <w:rsid w:val="000F3405"/>
    <w:rsid w:val="000F4D78"/>
    <w:rsid w:val="000F4DF5"/>
    <w:rsid w:val="000F55CC"/>
    <w:rsid w:val="000F66F7"/>
    <w:rsid w:val="000F7C6B"/>
    <w:rsid w:val="00100CD3"/>
    <w:rsid w:val="00101381"/>
    <w:rsid w:val="00101DCD"/>
    <w:rsid w:val="001035EF"/>
    <w:rsid w:val="00107147"/>
    <w:rsid w:val="00107980"/>
    <w:rsid w:val="0011018B"/>
    <w:rsid w:val="00113BED"/>
    <w:rsid w:val="001170C0"/>
    <w:rsid w:val="00117AB7"/>
    <w:rsid w:val="00120B2A"/>
    <w:rsid w:val="00121347"/>
    <w:rsid w:val="0012247C"/>
    <w:rsid w:val="001259ED"/>
    <w:rsid w:val="00127955"/>
    <w:rsid w:val="0013333C"/>
    <w:rsid w:val="00133CC8"/>
    <w:rsid w:val="001344B3"/>
    <w:rsid w:val="00136161"/>
    <w:rsid w:val="0013637E"/>
    <w:rsid w:val="00140767"/>
    <w:rsid w:val="001417FD"/>
    <w:rsid w:val="0014374A"/>
    <w:rsid w:val="00144BF8"/>
    <w:rsid w:val="00147295"/>
    <w:rsid w:val="001474FF"/>
    <w:rsid w:val="00150132"/>
    <w:rsid w:val="001502B9"/>
    <w:rsid w:val="00150D1D"/>
    <w:rsid w:val="00150FFE"/>
    <w:rsid w:val="001517F6"/>
    <w:rsid w:val="00152D3D"/>
    <w:rsid w:val="00154CB2"/>
    <w:rsid w:val="00154E6A"/>
    <w:rsid w:val="0015606C"/>
    <w:rsid w:val="00157711"/>
    <w:rsid w:val="00157CF4"/>
    <w:rsid w:val="00157FE7"/>
    <w:rsid w:val="00160AC7"/>
    <w:rsid w:val="00161BEF"/>
    <w:rsid w:val="00162771"/>
    <w:rsid w:val="00170241"/>
    <w:rsid w:val="0017039F"/>
    <w:rsid w:val="00170C73"/>
    <w:rsid w:val="00172179"/>
    <w:rsid w:val="00172A6D"/>
    <w:rsid w:val="00173D0B"/>
    <w:rsid w:val="00174625"/>
    <w:rsid w:val="00175651"/>
    <w:rsid w:val="00175701"/>
    <w:rsid w:val="00181575"/>
    <w:rsid w:val="0018170E"/>
    <w:rsid w:val="00181C0E"/>
    <w:rsid w:val="00182DE5"/>
    <w:rsid w:val="0018345C"/>
    <w:rsid w:val="001834CF"/>
    <w:rsid w:val="00184447"/>
    <w:rsid w:val="00185014"/>
    <w:rsid w:val="00186868"/>
    <w:rsid w:val="00187192"/>
    <w:rsid w:val="00187AD4"/>
    <w:rsid w:val="0019098D"/>
    <w:rsid w:val="00191160"/>
    <w:rsid w:val="001919D1"/>
    <w:rsid w:val="0019375B"/>
    <w:rsid w:val="00193C06"/>
    <w:rsid w:val="00194486"/>
    <w:rsid w:val="00194A55"/>
    <w:rsid w:val="00195434"/>
    <w:rsid w:val="00195535"/>
    <w:rsid w:val="00196456"/>
    <w:rsid w:val="001975F0"/>
    <w:rsid w:val="00197972"/>
    <w:rsid w:val="00197C30"/>
    <w:rsid w:val="001A17CA"/>
    <w:rsid w:val="001A1BFE"/>
    <w:rsid w:val="001A3FBE"/>
    <w:rsid w:val="001A6538"/>
    <w:rsid w:val="001A7D6F"/>
    <w:rsid w:val="001B0990"/>
    <w:rsid w:val="001B28F0"/>
    <w:rsid w:val="001B386E"/>
    <w:rsid w:val="001B4789"/>
    <w:rsid w:val="001B4AB2"/>
    <w:rsid w:val="001B4F60"/>
    <w:rsid w:val="001B7294"/>
    <w:rsid w:val="001B7305"/>
    <w:rsid w:val="001C0C38"/>
    <w:rsid w:val="001C190E"/>
    <w:rsid w:val="001C2142"/>
    <w:rsid w:val="001C5A64"/>
    <w:rsid w:val="001C7F50"/>
    <w:rsid w:val="001D0783"/>
    <w:rsid w:val="001D20CE"/>
    <w:rsid w:val="001D2B9C"/>
    <w:rsid w:val="001D4608"/>
    <w:rsid w:val="001D4918"/>
    <w:rsid w:val="001E1A90"/>
    <w:rsid w:val="001E1DBB"/>
    <w:rsid w:val="001E1FB1"/>
    <w:rsid w:val="001E5B58"/>
    <w:rsid w:val="001E6DDB"/>
    <w:rsid w:val="001E7348"/>
    <w:rsid w:val="001E79F5"/>
    <w:rsid w:val="001F042C"/>
    <w:rsid w:val="001F08BB"/>
    <w:rsid w:val="001F0BDD"/>
    <w:rsid w:val="001F256E"/>
    <w:rsid w:val="001F2BCE"/>
    <w:rsid w:val="001F2C33"/>
    <w:rsid w:val="001F4BF2"/>
    <w:rsid w:val="001F62CA"/>
    <w:rsid w:val="001F6FB3"/>
    <w:rsid w:val="001F71A1"/>
    <w:rsid w:val="002001E3"/>
    <w:rsid w:val="0020030A"/>
    <w:rsid w:val="00202247"/>
    <w:rsid w:val="002030D3"/>
    <w:rsid w:val="0020316D"/>
    <w:rsid w:val="0020393F"/>
    <w:rsid w:val="00204435"/>
    <w:rsid w:val="0020678F"/>
    <w:rsid w:val="00206F58"/>
    <w:rsid w:val="0020771A"/>
    <w:rsid w:val="002113CA"/>
    <w:rsid w:val="00211D2D"/>
    <w:rsid w:val="002127C9"/>
    <w:rsid w:val="00212840"/>
    <w:rsid w:val="00216BD4"/>
    <w:rsid w:val="002178A4"/>
    <w:rsid w:val="0022035A"/>
    <w:rsid w:val="00221940"/>
    <w:rsid w:val="002231F7"/>
    <w:rsid w:val="00223CBE"/>
    <w:rsid w:val="00224345"/>
    <w:rsid w:val="00224B41"/>
    <w:rsid w:val="0022549D"/>
    <w:rsid w:val="00227416"/>
    <w:rsid w:val="0022756C"/>
    <w:rsid w:val="00230D94"/>
    <w:rsid w:val="00231F79"/>
    <w:rsid w:val="0023359D"/>
    <w:rsid w:val="00234D47"/>
    <w:rsid w:val="00235949"/>
    <w:rsid w:val="00235995"/>
    <w:rsid w:val="00236CC7"/>
    <w:rsid w:val="00237475"/>
    <w:rsid w:val="0023765F"/>
    <w:rsid w:val="0024147E"/>
    <w:rsid w:val="00241D66"/>
    <w:rsid w:val="002422A9"/>
    <w:rsid w:val="0024287A"/>
    <w:rsid w:val="00242FB6"/>
    <w:rsid w:val="00243753"/>
    <w:rsid w:val="002447E0"/>
    <w:rsid w:val="002478AD"/>
    <w:rsid w:val="002506D4"/>
    <w:rsid w:val="00254515"/>
    <w:rsid w:val="002560B9"/>
    <w:rsid w:val="00257705"/>
    <w:rsid w:val="002600E4"/>
    <w:rsid w:val="002602EC"/>
    <w:rsid w:val="002607DD"/>
    <w:rsid w:val="00261038"/>
    <w:rsid w:val="0026177B"/>
    <w:rsid w:val="00261853"/>
    <w:rsid w:val="002643A7"/>
    <w:rsid w:val="00264C4B"/>
    <w:rsid w:val="00265739"/>
    <w:rsid w:val="00266152"/>
    <w:rsid w:val="00267E94"/>
    <w:rsid w:val="0027131B"/>
    <w:rsid w:val="00272B90"/>
    <w:rsid w:val="00273720"/>
    <w:rsid w:val="002743B6"/>
    <w:rsid w:val="00274401"/>
    <w:rsid w:val="00274C95"/>
    <w:rsid w:val="00280C4E"/>
    <w:rsid w:val="00281252"/>
    <w:rsid w:val="00283B99"/>
    <w:rsid w:val="00285310"/>
    <w:rsid w:val="00285588"/>
    <w:rsid w:val="00285BF6"/>
    <w:rsid w:val="00286731"/>
    <w:rsid w:val="00286DE5"/>
    <w:rsid w:val="0029080B"/>
    <w:rsid w:val="00290BE5"/>
    <w:rsid w:val="00291469"/>
    <w:rsid w:val="002914E0"/>
    <w:rsid w:val="00291665"/>
    <w:rsid w:val="00291719"/>
    <w:rsid w:val="00292135"/>
    <w:rsid w:val="00293B3F"/>
    <w:rsid w:val="00293B8D"/>
    <w:rsid w:val="002959CC"/>
    <w:rsid w:val="00295C02"/>
    <w:rsid w:val="0029700E"/>
    <w:rsid w:val="00297ED2"/>
    <w:rsid w:val="002A0398"/>
    <w:rsid w:val="002A0B6E"/>
    <w:rsid w:val="002A0EB3"/>
    <w:rsid w:val="002A1384"/>
    <w:rsid w:val="002A155A"/>
    <w:rsid w:val="002A29B4"/>
    <w:rsid w:val="002A2D24"/>
    <w:rsid w:val="002A2D47"/>
    <w:rsid w:val="002A2F9B"/>
    <w:rsid w:val="002A3A4B"/>
    <w:rsid w:val="002A3A70"/>
    <w:rsid w:val="002A6234"/>
    <w:rsid w:val="002A6565"/>
    <w:rsid w:val="002A7724"/>
    <w:rsid w:val="002A7CD7"/>
    <w:rsid w:val="002B0463"/>
    <w:rsid w:val="002B0555"/>
    <w:rsid w:val="002B273A"/>
    <w:rsid w:val="002B2D58"/>
    <w:rsid w:val="002B2DA4"/>
    <w:rsid w:val="002B37E2"/>
    <w:rsid w:val="002B3ECD"/>
    <w:rsid w:val="002B4BED"/>
    <w:rsid w:val="002B58D9"/>
    <w:rsid w:val="002B6A4E"/>
    <w:rsid w:val="002B76CB"/>
    <w:rsid w:val="002C132F"/>
    <w:rsid w:val="002C15C1"/>
    <w:rsid w:val="002C1636"/>
    <w:rsid w:val="002C2F4C"/>
    <w:rsid w:val="002C382B"/>
    <w:rsid w:val="002C57DE"/>
    <w:rsid w:val="002C61CC"/>
    <w:rsid w:val="002C656F"/>
    <w:rsid w:val="002C6CCB"/>
    <w:rsid w:val="002C7366"/>
    <w:rsid w:val="002C73C4"/>
    <w:rsid w:val="002C779A"/>
    <w:rsid w:val="002D0247"/>
    <w:rsid w:val="002D2ABB"/>
    <w:rsid w:val="002D310E"/>
    <w:rsid w:val="002D44FE"/>
    <w:rsid w:val="002D7720"/>
    <w:rsid w:val="002D7CE3"/>
    <w:rsid w:val="002D7E27"/>
    <w:rsid w:val="002E004C"/>
    <w:rsid w:val="002E1224"/>
    <w:rsid w:val="002E22FD"/>
    <w:rsid w:val="002E2DF9"/>
    <w:rsid w:val="002E37AB"/>
    <w:rsid w:val="002E4ACA"/>
    <w:rsid w:val="002E4D3C"/>
    <w:rsid w:val="002E4DB4"/>
    <w:rsid w:val="002E6C0D"/>
    <w:rsid w:val="002E703A"/>
    <w:rsid w:val="002F03B7"/>
    <w:rsid w:val="002F06EA"/>
    <w:rsid w:val="002F1379"/>
    <w:rsid w:val="002F1693"/>
    <w:rsid w:val="002F1C4F"/>
    <w:rsid w:val="002F25FC"/>
    <w:rsid w:val="002F274E"/>
    <w:rsid w:val="002F31EB"/>
    <w:rsid w:val="002F4005"/>
    <w:rsid w:val="002F419C"/>
    <w:rsid w:val="002F4D19"/>
    <w:rsid w:val="002F4E46"/>
    <w:rsid w:val="002F567F"/>
    <w:rsid w:val="002F5CBD"/>
    <w:rsid w:val="002F5D11"/>
    <w:rsid w:val="002F778B"/>
    <w:rsid w:val="002F782D"/>
    <w:rsid w:val="003004CC"/>
    <w:rsid w:val="00301309"/>
    <w:rsid w:val="00301E9F"/>
    <w:rsid w:val="003028AD"/>
    <w:rsid w:val="003032C3"/>
    <w:rsid w:val="00303FFC"/>
    <w:rsid w:val="00304EBE"/>
    <w:rsid w:val="0030558C"/>
    <w:rsid w:val="00305FAE"/>
    <w:rsid w:val="003067FA"/>
    <w:rsid w:val="00307B4D"/>
    <w:rsid w:val="0031058D"/>
    <w:rsid w:val="00311535"/>
    <w:rsid w:val="00312D88"/>
    <w:rsid w:val="0031377F"/>
    <w:rsid w:val="00313D47"/>
    <w:rsid w:val="00314971"/>
    <w:rsid w:val="00315986"/>
    <w:rsid w:val="00315D72"/>
    <w:rsid w:val="00315FCA"/>
    <w:rsid w:val="0031770A"/>
    <w:rsid w:val="003206E7"/>
    <w:rsid w:val="00321951"/>
    <w:rsid w:val="003237BE"/>
    <w:rsid w:val="0032563F"/>
    <w:rsid w:val="003257BA"/>
    <w:rsid w:val="00325AF6"/>
    <w:rsid w:val="00325AF8"/>
    <w:rsid w:val="00325F41"/>
    <w:rsid w:val="00326385"/>
    <w:rsid w:val="00327F9C"/>
    <w:rsid w:val="00336885"/>
    <w:rsid w:val="0034029B"/>
    <w:rsid w:val="00340727"/>
    <w:rsid w:val="00342B4E"/>
    <w:rsid w:val="0034327E"/>
    <w:rsid w:val="00343974"/>
    <w:rsid w:val="0034554A"/>
    <w:rsid w:val="00346480"/>
    <w:rsid w:val="003477D1"/>
    <w:rsid w:val="003500CB"/>
    <w:rsid w:val="0035188F"/>
    <w:rsid w:val="00351D9A"/>
    <w:rsid w:val="003539B4"/>
    <w:rsid w:val="00353BF4"/>
    <w:rsid w:val="00353CD2"/>
    <w:rsid w:val="00354C8F"/>
    <w:rsid w:val="003556D2"/>
    <w:rsid w:val="00355FD2"/>
    <w:rsid w:val="003570D9"/>
    <w:rsid w:val="00360882"/>
    <w:rsid w:val="00361350"/>
    <w:rsid w:val="00363842"/>
    <w:rsid w:val="00363C15"/>
    <w:rsid w:val="00367A34"/>
    <w:rsid w:val="00370C1D"/>
    <w:rsid w:val="0037209A"/>
    <w:rsid w:val="00372456"/>
    <w:rsid w:val="0037261D"/>
    <w:rsid w:val="00372D9A"/>
    <w:rsid w:val="0037723B"/>
    <w:rsid w:val="003800D3"/>
    <w:rsid w:val="003815DB"/>
    <w:rsid w:val="00381630"/>
    <w:rsid w:val="003817E3"/>
    <w:rsid w:val="00382446"/>
    <w:rsid w:val="00383180"/>
    <w:rsid w:val="00383AE3"/>
    <w:rsid w:val="00384DA8"/>
    <w:rsid w:val="00385F9E"/>
    <w:rsid w:val="0038610F"/>
    <w:rsid w:val="003865D4"/>
    <w:rsid w:val="003865DB"/>
    <w:rsid w:val="003869FA"/>
    <w:rsid w:val="00387783"/>
    <w:rsid w:val="00387A0B"/>
    <w:rsid w:val="003902A9"/>
    <w:rsid w:val="003911C0"/>
    <w:rsid w:val="00391E1C"/>
    <w:rsid w:val="003920E2"/>
    <w:rsid w:val="00394858"/>
    <w:rsid w:val="00394F0F"/>
    <w:rsid w:val="00395C72"/>
    <w:rsid w:val="00396474"/>
    <w:rsid w:val="00396B8A"/>
    <w:rsid w:val="0039766B"/>
    <w:rsid w:val="00397851"/>
    <w:rsid w:val="00397ACD"/>
    <w:rsid w:val="00397B4C"/>
    <w:rsid w:val="003A0156"/>
    <w:rsid w:val="003A181E"/>
    <w:rsid w:val="003A23E8"/>
    <w:rsid w:val="003A3303"/>
    <w:rsid w:val="003A55BE"/>
    <w:rsid w:val="003A796B"/>
    <w:rsid w:val="003B2E78"/>
    <w:rsid w:val="003B37F9"/>
    <w:rsid w:val="003B557D"/>
    <w:rsid w:val="003B633A"/>
    <w:rsid w:val="003B6BA5"/>
    <w:rsid w:val="003B7AAB"/>
    <w:rsid w:val="003C0B6E"/>
    <w:rsid w:val="003C0E97"/>
    <w:rsid w:val="003C0EE4"/>
    <w:rsid w:val="003C1520"/>
    <w:rsid w:val="003C2B53"/>
    <w:rsid w:val="003D01D0"/>
    <w:rsid w:val="003D2BD3"/>
    <w:rsid w:val="003D3B54"/>
    <w:rsid w:val="003D3D63"/>
    <w:rsid w:val="003D4122"/>
    <w:rsid w:val="003D6CD1"/>
    <w:rsid w:val="003D746C"/>
    <w:rsid w:val="003E0AE1"/>
    <w:rsid w:val="003E431C"/>
    <w:rsid w:val="003E51B3"/>
    <w:rsid w:val="003E7DA8"/>
    <w:rsid w:val="003F00D6"/>
    <w:rsid w:val="003F04D2"/>
    <w:rsid w:val="003F0913"/>
    <w:rsid w:val="003F0E45"/>
    <w:rsid w:val="003F3535"/>
    <w:rsid w:val="003F3A95"/>
    <w:rsid w:val="003F42E3"/>
    <w:rsid w:val="003F48C4"/>
    <w:rsid w:val="003F50CC"/>
    <w:rsid w:val="003F5C58"/>
    <w:rsid w:val="003F5FEC"/>
    <w:rsid w:val="00400764"/>
    <w:rsid w:val="004011B0"/>
    <w:rsid w:val="004012CA"/>
    <w:rsid w:val="00401406"/>
    <w:rsid w:val="004024FF"/>
    <w:rsid w:val="004047BE"/>
    <w:rsid w:val="00404DDC"/>
    <w:rsid w:val="00404EE4"/>
    <w:rsid w:val="0040559B"/>
    <w:rsid w:val="00405761"/>
    <w:rsid w:val="0040666A"/>
    <w:rsid w:val="00407272"/>
    <w:rsid w:val="00407FBE"/>
    <w:rsid w:val="004111E3"/>
    <w:rsid w:val="004117E4"/>
    <w:rsid w:val="004119E2"/>
    <w:rsid w:val="00411CC2"/>
    <w:rsid w:val="0041345E"/>
    <w:rsid w:val="00416815"/>
    <w:rsid w:val="00417F80"/>
    <w:rsid w:val="004203C7"/>
    <w:rsid w:val="004217E4"/>
    <w:rsid w:val="00423365"/>
    <w:rsid w:val="00424D95"/>
    <w:rsid w:val="00424DFB"/>
    <w:rsid w:val="00425CC5"/>
    <w:rsid w:val="004261D6"/>
    <w:rsid w:val="00426EC1"/>
    <w:rsid w:val="00430CF5"/>
    <w:rsid w:val="00430EAC"/>
    <w:rsid w:val="004319BB"/>
    <w:rsid w:val="00431EF2"/>
    <w:rsid w:val="004342E0"/>
    <w:rsid w:val="004347AE"/>
    <w:rsid w:val="0043487B"/>
    <w:rsid w:val="00434B30"/>
    <w:rsid w:val="0043654D"/>
    <w:rsid w:val="00436A6F"/>
    <w:rsid w:val="00437C50"/>
    <w:rsid w:val="00440477"/>
    <w:rsid w:val="004405EE"/>
    <w:rsid w:val="00441D5C"/>
    <w:rsid w:val="0044271D"/>
    <w:rsid w:val="00442927"/>
    <w:rsid w:val="00442F14"/>
    <w:rsid w:val="00443E2E"/>
    <w:rsid w:val="0044409E"/>
    <w:rsid w:val="00445C7C"/>
    <w:rsid w:val="004477FD"/>
    <w:rsid w:val="00451B22"/>
    <w:rsid w:val="00452A2F"/>
    <w:rsid w:val="00452A35"/>
    <w:rsid w:val="004537C8"/>
    <w:rsid w:val="0045485A"/>
    <w:rsid w:val="00455600"/>
    <w:rsid w:val="00456D19"/>
    <w:rsid w:val="00457698"/>
    <w:rsid w:val="00462A83"/>
    <w:rsid w:val="004631F6"/>
    <w:rsid w:val="00463440"/>
    <w:rsid w:val="00463EE4"/>
    <w:rsid w:val="00464805"/>
    <w:rsid w:val="00465879"/>
    <w:rsid w:val="00465CC1"/>
    <w:rsid w:val="004675DE"/>
    <w:rsid w:val="00471A58"/>
    <w:rsid w:val="00472031"/>
    <w:rsid w:val="00473258"/>
    <w:rsid w:val="0047418C"/>
    <w:rsid w:val="00476F72"/>
    <w:rsid w:val="00477135"/>
    <w:rsid w:val="0047718B"/>
    <w:rsid w:val="00477B7F"/>
    <w:rsid w:val="00480466"/>
    <w:rsid w:val="00480682"/>
    <w:rsid w:val="004813DB"/>
    <w:rsid w:val="004821D5"/>
    <w:rsid w:val="004824F5"/>
    <w:rsid w:val="00482839"/>
    <w:rsid w:val="00484274"/>
    <w:rsid w:val="004852B4"/>
    <w:rsid w:val="00487CD3"/>
    <w:rsid w:val="00490646"/>
    <w:rsid w:val="0049212E"/>
    <w:rsid w:val="00492F60"/>
    <w:rsid w:val="00493A68"/>
    <w:rsid w:val="00493B48"/>
    <w:rsid w:val="004952A2"/>
    <w:rsid w:val="00496E1B"/>
    <w:rsid w:val="004974DD"/>
    <w:rsid w:val="004978E2"/>
    <w:rsid w:val="00497DE4"/>
    <w:rsid w:val="004A0DC4"/>
    <w:rsid w:val="004A0DF7"/>
    <w:rsid w:val="004A0FC2"/>
    <w:rsid w:val="004A1815"/>
    <w:rsid w:val="004A1D00"/>
    <w:rsid w:val="004A26BD"/>
    <w:rsid w:val="004A29FF"/>
    <w:rsid w:val="004A2AF7"/>
    <w:rsid w:val="004A3B6E"/>
    <w:rsid w:val="004A3CFB"/>
    <w:rsid w:val="004A3EE8"/>
    <w:rsid w:val="004A4BA0"/>
    <w:rsid w:val="004A55BB"/>
    <w:rsid w:val="004A5CC4"/>
    <w:rsid w:val="004A63F1"/>
    <w:rsid w:val="004A7717"/>
    <w:rsid w:val="004A7772"/>
    <w:rsid w:val="004B1250"/>
    <w:rsid w:val="004B39C3"/>
    <w:rsid w:val="004B4997"/>
    <w:rsid w:val="004B5E5F"/>
    <w:rsid w:val="004B6A9A"/>
    <w:rsid w:val="004B6B19"/>
    <w:rsid w:val="004C12B1"/>
    <w:rsid w:val="004C1FDA"/>
    <w:rsid w:val="004C2836"/>
    <w:rsid w:val="004C333B"/>
    <w:rsid w:val="004C50FC"/>
    <w:rsid w:val="004C5BFD"/>
    <w:rsid w:val="004C61C1"/>
    <w:rsid w:val="004D0201"/>
    <w:rsid w:val="004D03F4"/>
    <w:rsid w:val="004D1D2C"/>
    <w:rsid w:val="004D24BE"/>
    <w:rsid w:val="004D2F6F"/>
    <w:rsid w:val="004D354F"/>
    <w:rsid w:val="004D3DEB"/>
    <w:rsid w:val="004D5D20"/>
    <w:rsid w:val="004D6970"/>
    <w:rsid w:val="004D728C"/>
    <w:rsid w:val="004E30FC"/>
    <w:rsid w:val="004E3749"/>
    <w:rsid w:val="004E5889"/>
    <w:rsid w:val="004E5CB1"/>
    <w:rsid w:val="004E6733"/>
    <w:rsid w:val="004E68AD"/>
    <w:rsid w:val="004F0241"/>
    <w:rsid w:val="004F0590"/>
    <w:rsid w:val="004F18BA"/>
    <w:rsid w:val="004F1FDF"/>
    <w:rsid w:val="004F475F"/>
    <w:rsid w:val="004F526E"/>
    <w:rsid w:val="004F5583"/>
    <w:rsid w:val="004F73A9"/>
    <w:rsid w:val="0050003D"/>
    <w:rsid w:val="00500C3B"/>
    <w:rsid w:val="00501CC2"/>
    <w:rsid w:val="005023AB"/>
    <w:rsid w:val="00504051"/>
    <w:rsid w:val="00506AC3"/>
    <w:rsid w:val="00506FBC"/>
    <w:rsid w:val="0051037C"/>
    <w:rsid w:val="005107F9"/>
    <w:rsid w:val="0051087F"/>
    <w:rsid w:val="00511D64"/>
    <w:rsid w:val="005126DA"/>
    <w:rsid w:val="005148C5"/>
    <w:rsid w:val="005153C7"/>
    <w:rsid w:val="00516A9D"/>
    <w:rsid w:val="0051715B"/>
    <w:rsid w:val="005179D9"/>
    <w:rsid w:val="00517A7F"/>
    <w:rsid w:val="00520379"/>
    <w:rsid w:val="0052105E"/>
    <w:rsid w:val="0052144D"/>
    <w:rsid w:val="00521894"/>
    <w:rsid w:val="00521C0A"/>
    <w:rsid w:val="005224F3"/>
    <w:rsid w:val="005225F9"/>
    <w:rsid w:val="0052320F"/>
    <w:rsid w:val="00525E22"/>
    <w:rsid w:val="005272A5"/>
    <w:rsid w:val="00530141"/>
    <w:rsid w:val="00530699"/>
    <w:rsid w:val="00532326"/>
    <w:rsid w:val="00533E4A"/>
    <w:rsid w:val="0053473B"/>
    <w:rsid w:val="00535F6E"/>
    <w:rsid w:val="0053715B"/>
    <w:rsid w:val="00540CC9"/>
    <w:rsid w:val="005414AB"/>
    <w:rsid w:val="0054173A"/>
    <w:rsid w:val="00542586"/>
    <w:rsid w:val="0054402C"/>
    <w:rsid w:val="00547652"/>
    <w:rsid w:val="00550511"/>
    <w:rsid w:val="00552496"/>
    <w:rsid w:val="00554D99"/>
    <w:rsid w:val="00555191"/>
    <w:rsid w:val="0055551E"/>
    <w:rsid w:val="00557940"/>
    <w:rsid w:val="00557D27"/>
    <w:rsid w:val="00557F9B"/>
    <w:rsid w:val="005600B7"/>
    <w:rsid w:val="00562391"/>
    <w:rsid w:val="00562763"/>
    <w:rsid w:val="005628CF"/>
    <w:rsid w:val="00563FB6"/>
    <w:rsid w:val="005651C9"/>
    <w:rsid w:val="00565D7B"/>
    <w:rsid w:val="00565DEA"/>
    <w:rsid w:val="00566B48"/>
    <w:rsid w:val="00567239"/>
    <w:rsid w:val="00570844"/>
    <w:rsid w:val="00572E63"/>
    <w:rsid w:val="00573114"/>
    <w:rsid w:val="00573555"/>
    <w:rsid w:val="00573EEC"/>
    <w:rsid w:val="00575B6B"/>
    <w:rsid w:val="00575C9A"/>
    <w:rsid w:val="005767CB"/>
    <w:rsid w:val="005774E6"/>
    <w:rsid w:val="0057762F"/>
    <w:rsid w:val="005809E4"/>
    <w:rsid w:val="005814C6"/>
    <w:rsid w:val="00581EE5"/>
    <w:rsid w:val="00582B75"/>
    <w:rsid w:val="005837B9"/>
    <w:rsid w:val="00583F93"/>
    <w:rsid w:val="0058454D"/>
    <w:rsid w:val="00586F2F"/>
    <w:rsid w:val="0058776C"/>
    <w:rsid w:val="0059217E"/>
    <w:rsid w:val="00593A2B"/>
    <w:rsid w:val="00594535"/>
    <w:rsid w:val="00594BEF"/>
    <w:rsid w:val="00595C55"/>
    <w:rsid w:val="0059602D"/>
    <w:rsid w:val="005A105C"/>
    <w:rsid w:val="005A1D0D"/>
    <w:rsid w:val="005A227E"/>
    <w:rsid w:val="005A27D3"/>
    <w:rsid w:val="005A3851"/>
    <w:rsid w:val="005A4334"/>
    <w:rsid w:val="005A4BD4"/>
    <w:rsid w:val="005A699E"/>
    <w:rsid w:val="005B1261"/>
    <w:rsid w:val="005B1FAB"/>
    <w:rsid w:val="005B3863"/>
    <w:rsid w:val="005B3D4D"/>
    <w:rsid w:val="005B4CE9"/>
    <w:rsid w:val="005B546F"/>
    <w:rsid w:val="005B7098"/>
    <w:rsid w:val="005B7828"/>
    <w:rsid w:val="005C007F"/>
    <w:rsid w:val="005C1628"/>
    <w:rsid w:val="005C184E"/>
    <w:rsid w:val="005C18C9"/>
    <w:rsid w:val="005C1FB5"/>
    <w:rsid w:val="005C35E9"/>
    <w:rsid w:val="005C472E"/>
    <w:rsid w:val="005C5E03"/>
    <w:rsid w:val="005C6066"/>
    <w:rsid w:val="005C686A"/>
    <w:rsid w:val="005C715B"/>
    <w:rsid w:val="005D0662"/>
    <w:rsid w:val="005D0AF3"/>
    <w:rsid w:val="005D2066"/>
    <w:rsid w:val="005D331F"/>
    <w:rsid w:val="005D3480"/>
    <w:rsid w:val="005D3D60"/>
    <w:rsid w:val="005D4CFF"/>
    <w:rsid w:val="005D68B1"/>
    <w:rsid w:val="005D7240"/>
    <w:rsid w:val="005D7C23"/>
    <w:rsid w:val="005E1C76"/>
    <w:rsid w:val="005E1EED"/>
    <w:rsid w:val="005E2543"/>
    <w:rsid w:val="005E414E"/>
    <w:rsid w:val="005E70BA"/>
    <w:rsid w:val="005F113D"/>
    <w:rsid w:val="005F19CB"/>
    <w:rsid w:val="005F1C17"/>
    <w:rsid w:val="005F1EDF"/>
    <w:rsid w:val="005F27CB"/>
    <w:rsid w:val="005F3453"/>
    <w:rsid w:val="005F7DB7"/>
    <w:rsid w:val="006001D3"/>
    <w:rsid w:val="00600A8C"/>
    <w:rsid w:val="00600F38"/>
    <w:rsid w:val="00603993"/>
    <w:rsid w:val="00603C2F"/>
    <w:rsid w:val="006041C8"/>
    <w:rsid w:val="006055CB"/>
    <w:rsid w:val="00611036"/>
    <w:rsid w:val="00611271"/>
    <w:rsid w:val="00612474"/>
    <w:rsid w:val="00613E43"/>
    <w:rsid w:val="0061464F"/>
    <w:rsid w:val="0061497D"/>
    <w:rsid w:val="00617407"/>
    <w:rsid w:val="006214D4"/>
    <w:rsid w:val="00622DB0"/>
    <w:rsid w:val="00623012"/>
    <w:rsid w:val="006239F4"/>
    <w:rsid w:val="00624C35"/>
    <w:rsid w:val="0062610B"/>
    <w:rsid w:val="00627F92"/>
    <w:rsid w:val="0063011B"/>
    <w:rsid w:val="006305C4"/>
    <w:rsid w:val="006307CD"/>
    <w:rsid w:val="00631A8A"/>
    <w:rsid w:val="00631A8C"/>
    <w:rsid w:val="006323AB"/>
    <w:rsid w:val="00633CC9"/>
    <w:rsid w:val="00634823"/>
    <w:rsid w:val="00635D1A"/>
    <w:rsid w:val="00636597"/>
    <w:rsid w:val="00636839"/>
    <w:rsid w:val="00636A41"/>
    <w:rsid w:val="00641827"/>
    <w:rsid w:val="00643D8B"/>
    <w:rsid w:val="0064649B"/>
    <w:rsid w:val="00646988"/>
    <w:rsid w:val="00646F40"/>
    <w:rsid w:val="00646FAA"/>
    <w:rsid w:val="00647280"/>
    <w:rsid w:val="006475B0"/>
    <w:rsid w:val="006476D2"/>
    <w:rsid w:val="00650D52"/>
    <w:rsid w:val="00651DAA"/>
    <w:rsid w:val="00652F6B"/>
    <w:rsid w:val="0065601D"/>
    <w:rsid w:val="00664170"/>
    <w:rsid w:val="00664511"/>
    <w:rsid w:val="00664578"/>
    <w:rsid w:val="006661EB"/>
    <w:rsid w:val="006669D9"/>
    <w:rsid w:val="006679C6"/>
    <w:rsid w:val="00667BD4"/>
    <w:rsid w:val="006701BC"/>
    <w:rsid w:val="0067042D"/>
    <w:rsid w:val="0067640E"/>
    <w:rsid w:val="006770F5"/>
    <w:rsid w:val="006775F1"/>
    <w:rsid w:val="0068237D"/>
    <w:rsid w:val="006838BF"/>
    <w:rsid w:val="006846D2"/>
    <w:rsid w:val="00685000"/>
    <w:rsid w:val="00685212"/>
    <w:rsid w:val="00685C6F"/>
    <w:rsid w:val="00685EE1"/>
    <w:rsid w:val="006924C6"/>
    <w:rsid w:val="00693615"/>
    <w:rsid w:val="00695D56"/>
    <w:rsid w:val="006A19FD"/>
    <w:rsid w:val="006A2A14"/>
    <w:rsid w:val="006A3032"/>
    <w:rsid w:val="006A44C7"/>
    <w:rsid w:val="006A46F4"/>
    <w:rsid w:val="006A7C8C"/>
    <w:rsid w:val="006B1246"/>
    <w:rsid w:val="006B299C"/>
    <w:rsid w:val="006B5AEE"/>
    <w:rsid w:val="006B60EB"/>
    <w:rsid w:val="006B668D"/>
    <w:rsid w:val="006B718D"/>
    <w:rsid w:val="006B7229"/>
    <w:rsid w:val="006B78A8"/>
    <w:rsid w:val="006C097F"/>
    <w:rsid w:val="006C45E9"/>
    <w:rsid w:val="006C4F35"/>
    <w:rsid w:val="006C5578"/>
    <w:rsid w:val="006C5622"/>
    <w:rsid w:val="006C6D4E"/>
    <w:rsid w:val="006C6FA1"/>
    <w:rsid w:val="006C703C"/>
    <w:rsid w:val="006C7188"/>
    <w:rsid w:val="006C756A"/>
    <w:rsid w:val="006C7B60"/>
    <w:rsid w:val="006D2C8E"/>
    <w:rsid w:val="006D34E0"/>
    <w:rsid w:val="006D4567"/>
    <w:rsid w:val="006D4AF0"/>
    <w:rsid w:val="006D6912"/>
    <w:rsid w:val="006D7993"/>
    <w:rsid w:val="006D7FAF"/>
    <w:rsid w:val="006E099A"/>
    <w:rsid w:val="006E153F"/>
    <w:rsid w:val="006E28B9"/>
    <w:rsid w:val="006E4A0D"/>
    <w:rsid w:val="006E6411"/>
    <w:rsid w:val="006E76AD"/>
    <w:rsid w:val="006F2610"/>
    <w:rsid w:val="006F32C2"/>
    <w:rsid w:val="006F5BE0"/>
    <w:rsid w:val="00700C8F"/>
    <w:rsid w:val="00701F12"/>
    <w:rsid w:val="007024F9"/>
    <w:rsid w:val="007038DE"/>
    <w:rsid w:val="00704618"/>
    <w:rsid w:val="00704858"/>
    <w:rsid w:val="00704DF8"/>
    <w:rsid w:val="00704F75"/>
    <w:rsid w:val="00706100"/>
    <w:rsid w:val="00706306"/>
    <w:rsid w:val="00706906"/>
    <w:rsid w:val="0070725A"/>
    <w:rsid w:val="0071026C"/>
    <w:rsid w:val="00711D93"/>
    <w:rsid w:val="00713A35"/>
    <w:rsid w:val="00713F05"/>
    <w:rsid w:val="00714B2C"/>
    <w:rsid w:val="007152DF"/>
    <w:rsid w:val="00715E3A"/>
    <w:rsid w:val="0072115D"/>
    <w:rsid w:val="007218F3"/>
    <w:rsid w:val="00722C42"/>
    <w:rsid w:val="00723FDB"/>
    <w:rsid w:val="00724D33"/>
    <w:rsid w:val="00727B1E"/>
    <w:rsid w:val="0073090D"/>
    <w:rsid w:val="007313C3"/>
    <w:rsid w:val="0073214C"/>
    <w:rsid w:val="00734520"/>
    <w:rsid w:val="00734930"/>
    <w:rsid w:val="00735ABD"/>
    <w:rsid w:val="00736B0A"/>
    <w:rsid w:val="00741EA8"/>
    <w:rsid w:val="00743980"/>
    <w:rsid w:val="007452D7"/>
    <w:rsid w:val="007453F8"/>
    <w:rsid w:val="007457D4"/>
    <w:rsid w:val="007457E3"/>
    <w:rsid w:val="00746BDD"/>
    <w:rsid w:val="00746D42"/>
    <w:rsid w:val="0074728F"/>
    <w:rsid w:val="007504D5"/>
    <w:rsid w:val="007578CB"/>
    <w:rsid w:val="00757CA6"/>
    <w:rsid w:val="00757E91"/>
    <w:rsid w:val="00760261"/>
    <w:rsid w:val="00760265"/>
    <w:rsid w:val="0076049B"/>
    <w:rsid w:val="00760610"/>
    <w:rsid w:val="007629C5"/>
    <w:rsid w:val="007637C9"/>
    <w:rsid w:val="00764D1E"/>
    <w:rsid w:val="00771C47"/>
    <w:rsid w:val="007722CC"/>
    <w:rsid w:val="00772404"/>
    <w:rsid w:val="00772537"/>
    <w:rsid w:val="00772788"/>
    <w:rsid w:val="007739E1"/>
    <w:rsid w:val="007743FB"/>
    <w:rsid w:val="0077485D"/>
    <w:rsid w:val="00776056"/>
    <w:rsid w:val="00777608"/>
    <w:rsid w:val="007777CA"/>
    <w:rsid w:val="007777D7"/>
    <w:rsid w:val="0078026D"/>
    <w:rsid w:val="007810EA"/>
    <w:rsid w:val="00781653"/>
    <w:rsid w:val="00782C2F"/>
    <w:rsid w:val="00783F49"/>
    <w:rsid w:val="00784306"/>
    <w:rsid w:val="00785366"/>
    <w:rsid w:val="00786041"/>
    <w:rsid w:val="0078652F"/>
    <w:rsid w:val="007871C4"/>
    <w:rsid w:val="0079361B"/>
    <w:rsid w:val="00793A04"/>
    <w:rsid w:val="0079647C"/>
    <w:rsid w:val="007970D3"/>
    <w:rsid w:val="007A09B9"/>
    <w:rsid w:val="007A2304"/>
    <w:rsid w:val="007A3732"/>
    <w:rsid w:val="007A42C4"/>
    <w:rsid w:val="007A629F"/>
    <w:rsid w:val="007A67A9"/>
    <w:rsid w:val="007A682F"/>
    <w:rsid w:val="007A6D23"/>
    <w:rsid w:val="007A741B"/>
    <w:rsid w:val="007B2169"/>
    <w:rsid w:val="007B2D99"/>
    <w:rsid w:val="007B2E36"/>
    <w:rsid w:val="007B5B76"/>
    <w:rsid w:val="007B6E3E"/>
    <w:rsid w:val="007B7591"/>
    <w:rsid w:val="007B7D76"/>
    <w:rsid w:val="007C02B2"/>
    <w:rsid w:val="007C108F"/>
    <w:rsid w:val="007C249B"/>
    <w:rsid w:val="007C2CE8"/>
    <w:rsid w:val="007D0CB3"/>
    <w:rsid w:val="007D1C34"/>
    <w:rsid w:val="007D2B68"/>
    <w:rsid w:val="007D4F31"/>
    <w:rsid w:val="007D56C6"/>
    <w:rsid w:val="007D5FF5"/>
    <w:rsid w:val="007D7593"/>
    <w:rsid w:val="007D767D"/>
    <w:rsid w:val="007D78F1"/>
    <w:rsid w:val="007E02A4"/>
    <w:rsid w:val="007E05CA"/>
    <w:rsid w:val="007E0892"/>
    <w:rsid w:val="007E0E66"/>
    <w:rsid w:val="007E1443"/>
    <w:rsid w:val="007E3D05"/>
    <w:rsid w:val="007E4A31"/>
    <w:rsid w:val="007E5C4C"/>
    <w:rsid w:val="007E606B"/>
    <w:rsid w:val="007E71F3"/>
    <w:rsid w:val="007F0BE2"/>
    <w:rsid w:val="007F0F83"/>
    <w:rsid w:val="007F1988"/>
    <w:rsid w:val="007F2027"/>
    <w:rsid w:val="007F31C1"/>
    <w:rsid w:val="007F3910"/>
    <w:rsid w:val="007F5505"/>
    <w:rsid w:val="007F5584"/>
    <w:rsid w:val="007F7230"/>
    <w:rsid w:val="007F7C25"/>
    <w:rsid w:val="007F7C91"/>
    <w:rsid w:val="007F7D22"/>
    <w:rsid w:val="00800296"/>
    <w:rsid w:val="00801052"/>
    <w:rsid w:val="0080161B"/>
    <w:rsid w:val="00801661"/>
    <w:rsid w:val="00802588"/>
    <w:rsid w:val="008027A6"/>
    <w:rsid w:val="00803C8F"/>
    <w:rsid w:val="00805B5B"/>
    <w:rsid w:val="00805F39"/>
    <w:rsid w:val="008072C4"/>
    <w:rsid w:val="00811AEE"/>
    <w:rsid w:val="008120E5"/>
    <w:rsid w:val="00812134"/>
    <w:rsid w:val="00814169"/>
    <w:rsid w:val="00814894"/>
    <w:rsid w:val="00814E00"/>
    <w:rsid w:val="00815D92"/>
    <w:rsid w:val="00816349"/>
    <w:rsid w:val="00817C9B"/>
    <w:rsid w:val="00820037"/>
    <w:rsid w:val="00821311"/>
    <w:rsid w:val="008214BD"/>
    <w:rsid w:val="00825AA9"/>
    <w:rsid w:val="008263E0"/>
    <w:rsid w:val="00826B21"/>
    <w:rsid w:val="00827718"/>
    <w:rsid w:val="00827C16"/>
    <w:rsid w:val="00827DA6"/>
    <w:rsid w:val="008323DB"/>
    <w:rsid w:val="00832883"/>
    <w:rsid w:val="0083396A"/>
    <w:rsid w:val="00833B4A"/>
    <w:rsid w:val="00840034"/>
    <w:rsid w:val="00840A52"/>
    <w:rsid w:val="0084295E"/>
    <w:rsid w:val="00842FAD"/>
    <w:rsid w:val="00843245"/>
    <w:rsid w:val="008435D7"/>
    <w:rsid w:val="00843B9E"/>
    <w:rsid w:val="008458FF"/>
    <w:rsid w:val="00846252"/>
    <w:rsid w:val="008469A2"/>
    <w:rsid w:val="00847C8C"/>
    <w:rsid w:val="0085067A"/>
    <w:rsid w:val="0085105D"/>
    <w:rsid w:val="00852B79"/>
    <w:rsid w:val="00852CE4"/>
    <w:rsid w:val="00853156"/>
    <w:rsid w:val="00854C58"/>
    <w:rsid w:val="00855ED0"/>
    <w:rsid w:val="008568AB"/>
    <w:rsid w:val="008625C3"/>
    <w:rsid w:val="00863D31"/>
    <w:rsid w:val="00864936"/>
    <w:rsid w:val="00866057"/>
    <w:rsid w:val="008660B5"/>
    <w:rsid w:val="008663F6"/>
    <w:rsid w:val="00867309"/>
    <w:rsid w:val="008673AF"/>
    <w:rsid w:val="00873090"/>
    <w:rsid w:val="008736CA"/>
    <w:rsid w:val="00873DCB"/>
    <w:rsid w:val="008744DA"/>
    <w:rsid w:val="008747A1"/>
    <w:rsid w:val="008747E3"/>
    <w:rsid w:val="0087522F"/>
    <w:rsid w:val="008756D0"/>
    <w:rsid w:val="008758CD"/>
    <w:rsid w:val="00876387"/>
    <w:rsid w:val="0088073E"/>
    <w:rsid w:val="0088117D"/>
    <w:rsid w:val="00883802"/>
    <w:rsid w:val="00883AF0"/>
    <w:rsid w:val="00883D97"/>
    <w:rsid w:val="00885004"/>
    <w:rsid w:val="00887183"/>
    <w:rsid w:val="00887394"/>
    <w:rsid w:val="00890D7F"/>
    <w:rsid w:val="00891452"/>
    <w:rsid w:val="00891A7C"/>
    <w:rsid w:val="00891E35"/>
    <w:rsid w:val="008922A3"/>
    <w:rsid w:val="0089342B"/>
    <w:rsid w:val="008934F3"/>
    <w:rsid w:val="008957AF"/>
    <w:rsid w:val="008960B6"/>
    <w:rsid w:val="00896436"/>
    <w:rsid w:val="008A182B"/>
    <w:rsid w:val="008A33DA"/>
    <w:rsid w:val="008A3876"/>
    <w:rsid w:val="008A397D"/>
    <w:rsid w:val="008A59F0"/>
    <w:rsid w:val="008A5B61"/>
    <w:rsid w:val="008A700F"/>
    <w:rsid w:val="008A7B87"/>
    <w:rsid w:val="008B0E7F"/>
    <w:rsid w:val="008B1A53"/>
    <w:rsid w:val="008B346C"/>
    <w:rsid w:val="008B393F"/>
    <w:rsid w:val="008B590B"/>
    <w:rsid w:val="008B597D"/>
    <w:rsid w:val="008B6FE2"/>
    <w:rsid w:val="008B7B1E"/>
    <w:rsid w:val="008C1CCD"/>
    <w:rsid w:val="008C2995"/>
    <w:rsid w:val="008C3B8D"/>
    <w:rsid w:val="008C511B"/>
    <w:rsid w:val="008C5AD9"/>
    <w:rsid w:val="008C69EC"/>
    <w:rsid w:val="008C713B"/>
    <w:rsid w:val="008D222F"/>
    <w:rsid w:val="008D2A94"/>
    <w:rsid w:val="008D464D"/>
    <w:rsid w:val="008D513F"/>
    <w:rsid w:val="008D56EA"/>
    <w:rsid w:val="008D5E88"/>
    <w:rsid w:val="008E1450"/>
    <w:rsid w:val="008E1F96"/>
    <w:rsid w:val="008E27DF"/>
    <w:rsid w:val="008E4DBA"/>
    <w:rsid w:val="008E651D"/>
    <w:rsid w:val="008E7129"/>
    <w:rsid w:val="008F09A0"/>
    <w:rsid w:val="008F0D17"/>
    <w:rsid w:val="008F139C"/>
    <w:rsid w:val="008F1DB4"/>
    <w:rsid w:val="008F3D83"/>
    <w:rsid w:val="008F4A13"/>
    <w:rsid w:val="008F673F"/>
    <w:rsid w:val="008F741C"/>
    <w:rsid w:val="008F7CE3"/>
    <w:rsid w:val="00901E4E"/>
    <w:rsid w:val="009035B7"/>
    <w:rsid w:val="00906C05"/>
    <w:rsid w:val="0091211E"/>
    <w:rsid w:val="00912265"/>
    <w:rsid w:val="00913234"/>
    <w:rsid w:val="00916636"/>
    <w:rsid w:val="00917FEE"/>
    <w:rsid w:val="009207B0"/>
    <w:rsid w:val="00921848"/>
    <w:rsid w:val="0092299E"/>
    <w:rsid w:val="00924FF8"/>
    <w:rsid w:val="009250EC"/>
    <w:rsid w:val="00925AA7"/>
    <w:rsid w:val="00926414"/>
    <w:rsid w:val="00930D74"/>
    <w:rsid w:val="00932576"/>
    <w:rsid w:val="00933556"/>
    <w:rsid w:val="00935CA7"/>
    <w:rsid w:val="00936DDC"/>
    <w:rsid w:val="009374DB"/>
    <w:rsid w:val="00941960"/>
    <w:rsid w:val="00942ECD"/>
    <w:rsid w:val="0094333D"/>
    <w:rsid w:val="00945B44"/>
    <w:rsid w:val="00945BAD"/>
    <w:rsid w:val="00946921"/>
    <w:rsid w:val="0094736C"/>
    <w:rsid w:val="009513E7"/>
    <w:rsid w:val="009520DC"/>
    <w:rsid w:val="0095326A"/>
    <w:rsid w:val="00953C50"/>
    <w:rsid w:val="009544DC"/>
    <w:rsid w:val="00954C7B"/>
    <w:rsid w:val="00955334"/>
    <w:rsid w:val="0095565E"/>
    <w:rsid w:val="0095617C"/>
    <w:rsid w:val="009561F1"/>
    <w:rsid w:val="009564BC"/>
    <w:rsid w:val="0095792B"/>
    <w:rsid w:val="0096150C"/>
    <w:rsid w:val="009638D4"/>
    <w:rsid w:val="00963C72"/>
    <w:rsid w:val="009644C4"/>
    <w:rsid w:val="0096580A"/>
    <w:rsid w:val="00966465"/>
    <w:rsid w:val="0096651D"/>
    <w:rsid w:val="00966799"/>
    <w:rsid w:val="009674ED"/>
    <w:rsid w:val="00970524"/>
    <w:rsid w:val="00972077"/>
    <w:rsid w:val="0097223C"/>
    <w:rsid w:val="00972738"/>
    <w:rsid w:val="00973F45"/>
    <w:rsid w:val="00974796"/>
    <w:rsid w:val="00974CAC"/>
    <w:rsid w:val="00974D79"/>
    <w:rsid w:val="00975E6C"/>
    <w:rsid w:val="009762AD"/>
    <w:rsid w:val="00976416"/>
    <w:rsid w:val="0097790A"/>
    <w:rsid w:val="009810D6"/>
    <w:rsid w:val="00981580"/>
    <w:rsid w:val="009832C3"/>
    <w:rsid w:val="00985A3B"/>
    <w:rsid w:val="009869E8"/>
    <w:rsid w:val="00986ACF"/>
    <w:rsid w:val="00986E2B"/>
    <w:rsid w:val="0098710A"/>
    <w:rsid w:val="009905E4"/>
    <w:rsid w:val="009905ED"/>
    <w:rsid w:val="0099120C"/>
    <w:rsid w:val="009914EC"/>
    <w:rsid w:val="0099235C"/>
    <w:rsid w:val="009939DC"/>
    <w:rsid w:val="00993C0B"/>
    <w:rsid w:val="00993E4F"/>
    <w:rsid w:val="0099448A"/>
    <w:rsid w:val="0099587E"/>
    <w:rsid w:val="00996E8B"/>
    <w:rsid w:val="0099724A"/>
    <w:rsid w:val="00997357"/>
    <w:rsid w:val="00997869"/>
    <w:rsid w:val="009A0014"/>
    <w:rsid w:val="009A00D7"/>
    <w:rsid w:val="009A0B1A"/>
    <w:rsid w:val="009A1546"/>
    <w:rsid w:val="009A19BB"/>
    <w:rsid w:val="009A2CA4"/>
    <w:rsid w:val="009A2E86"/>
    <w:rsid w:val="009A4D68"/>
    <w:rsid w:val="009A5278"/>
    <w:rsid w:val="009A532A"/>
    <w:rsid w:val="009B06E0"/>
    <w:rsid w:val="009B3786"/>
    <w:rsid w:val="009B41A3"/>
    <w:rsid w:val="009B5882"/>
    <w:rsid w:val="009B5C21"/>
    <w:rsid w:val="009B60EB"/>
    <w:rsid w:val="009B64E8"/>
    <w:rsid w:val="009C2548"/>
    <w:rsid w:val="009C29EB"/>
    <w:rsid w:val="009C30FD"/>
    <w:rsid w:val="009C36BB"/>
    <w:rsid w:val="009C3CDB"/>
    <w:rsid w:val="009C5284"/>
    <w:rsid w:val="009C6EF8"/>
    <w:rsid w:val="009C70B3"/>
    <w:rsid w:val="009C73ED"/>
    <w:rsid w:val="009C7DA1"/>
    <w:rsid w:val="009D02CA"/>
    <w:rsid w:val="009D0F9D"/>
    <w:rsid w:val="009D1BD3"/>
    <w:rsid w:val="009D242E"/>
    <w:rsid w:val="009D6ACA"/>
    <w:rsid w:val="009D6BFD"/>
    <w:rsid w:val="009E05FD"/>
    <w:rsid w:val="009E0A07"/>
    <w:rsid w:val="009E0C5B"/>
    <w:rsid w:val="009E15B0"/>
    <w:rsid w:val="009E17B6"/>
    <w:rsid w:val="009E26FE"/>
    <w:rsid w:val="009E35E2"/>
    <w:rsid w:val="009E4014"/>
    <w:rsid w:val="009E40E5"/>
    <w:rsid w:val="009E46D0"/>
    <w:rsid w:val="009E57B2"/>
    <w:rsid w:val="009E60E5"/>
    <w:rsid w:val="009E62DD"/>
    <w:rsid w:val="009E78D3"/>
    <w:rsid w:val="009E7CB8"/>
    <w:rsid w:val="009E7DC3"/>
    <w:rsid w:val="009F0E3A"/>
    <w:rsid w:val="009F219D"/>
    <w:rsid w:val="009F236E"/>
    <w:rsid w:val="009F2895"/>
    <w:rsid w:val="009F28C1"/>
    <w:rsid w:val="009F4426"/>
    <w:rsid w:val="009F6573"/>
    <w:rsid w:val="009F6C51"/>
    <w:rsid w:val="009F73B8"/>
    <w:rsid w:val="00A0013C"/>
    <w:rsid w:val="00A00724"/>
    <w:rsid w:val="00A04B4D"/>
    <w:rsid w:val="00A06C8C"/>
    <w:rsid w:val="00A06E6B"/>
    <w:rsid w:val="00A07A41"/>
    <w:rsid w:val="00A07BB5"/>
    <w:rsid w:val="00A100E2"/>
    <w:rsid w:val="00A108C1"/>
    <w:rsid w:val="00A10E6D"/>
    <w:rsid w:val="00A11A06"/>
    <w:rsid w:val="00A11E4B"/>
    <w:rsid w:val="00A13CE4"/>
    <w:rsid w:val="00A14077"/>
    <w:rsid w:val="00A14474"/>
    <w:rsid w:val="00A15225"/>
    <w:rsid w:val="00A16FF7"/>
    <w:rsid w:val="00A171A2"/>
    <w:rsid w:val="00A20297"/>
    <w:rsid w:val="00A23240"/>
    <w:rsid w:val="00A2792F"/>
    <w:rsid w:val="00A323A1"/>
    <w:rsid w:val="00A328AD"/>
    <w:rsid w:val="00A32AC8"/>
    <w:rsid w:val="00A34836"/>
    <w:rsid w:val="00A370EB"/>
    <w:rsid w:val="00A37CBD"/>
    <w:rsid w:val="00A419ED"/>
    <w:rsid w:val="00A42EC1"/>
    <w:rsid w:val="00A44D7E"/>
    <w:rsid w:val="00A452A2"/>
    <w:rsid w:val="00A455B4"/>
    <w:rsid w:val="00A455C1"/>
    <w:rsid w:val="00A455E5"/>
    <w:rsid w:val="00A456D8"/>
    <w:rsid w:val="00A47229"/>
    <w:rsid w:val="00A4722D"/>
    <w:rsid w:val="00A478E1"/>
    <w:rsid w:val="00A47DA5"/>
    <w:rsid w:val="00A51A5B"/>
    <w:rsid w:val="00A535B3"/>
    <w:rsid w:val="00A54A3A"/>
    <w:rsid w:val="00A55BBC"/>
    <w:rsid w:val="00A600A4"/>
    <w:rsid w:val="00A6052E"/>
    <w:rsid w:val="00A61136"/>
    <w:rsid w:val="00A63514"/>
    <w:rsid w:val="00A64242"/>
    <w:rsid w:val="00A64AEA"/>
    <w:rsid w:val="00A64B5A"/>
    <w:rsid w:val="00A65D92"/>
    <w:rsid w:val="00A73383"/>
    <w:rsid w:val="00A737B6"/>
    <w:rsid w:val="00A73C0C"/>
    <w:rsid w:val="00A73F5B"/>
    <w:rsid w:val="00A750E7"/>
    <w:rsid w:val="00A75766"/>
    <w:rsid w:val="00A75912"/>
    <w:rsid w:val="00A771AA"/>
    <w:rsid w:val="00A81C93"/>
    <w:rsid w:val="00A81FE5"/>
    <w:rsid w:val="00A82840"/>
    <w:rsid w:val="00A82EAD"/>
    <w:rsid w:val="00A82F8F"/>
    <w:rsid w:val="00A83083"/>
    <w:rsid w:val="00A832C4"/>
    <w:rsid w:val="00A84FBA"/>
    <w:rsid w:val="00A851AF"/>
    <w:rsid w:val="00A8558C"/>
    <w:rsid w:val="00A8697F"/>
    <w:rsid w:val="00A87113"/>
    <w:rsid w:val="00A8716F"/>
    <w:rsid w:val="00A9109D"/>
    <w:rsid w:val="00A91997"/>
    <w:rsid w:val="00A92262"/>
    <w:rsid w:val="00A9398F"/>
    <w:rsid w:val="00A93C43"/>
    <w:rsid w:val="00A94C7A"/>
    <w:rsid w:val="00A94DE0"/>
    <w:rsid w:val="00A9630D"/>
    <w:rsid w:val="00A96651"/>
    <w:rsid w:val="00A96D07"/>
    <w:rsid w:val="00A97929"/>
    <w:rsid w:val="00AA0742"/>
    <w:rsid w:val="00AA0E1B"/>
    <w:rsid w:val="00AA2B63"/>
    <w:rsid w:val="00AA31E1"/>
    <w:rsid w:val="00AA3691"/>
    <w:rsid w:val="00AA4156"/>
    <w:rsid w:val="00AA4481"/>
    <w:rsid w:val="00AA462E"/>
    <w:rsid w:val="00AA6476"/>
    <w:rsid w:val="00AA709F"/>
    <w:rsid w:val="00AA76C9"/>
    <w:rsid w:val="00AA7B97"/>
    <w:rsid w:val="00AB1E96"/>
    <w:rsid w:val="00AB2821"/>
    <w:rsid w:val="00AB308F"/>
    <w:rsid w:val="00AB30E8"/>
    <w:rsid w:val="00AB3623"/>
    <w:rsid w:val="00AB3E1A"/>
    <w:rsid w:val="00AB538C"/>
    <w:rsid w:val="00AB749F"/>
    <w:rsid w:val="00AC2EB7"/>
    <w:rsid w:val="00AC3121"/>
    <w:rsid w:val="00AC3CE6"/>
    <w:rsid w:val="00AC3E6B"/>
    <w:rsid w:val="00AC4D05"/>
    <w:rsid w:val="00AC5430"/>
    <w:rsid w:val="00AD279F"/>
    <w:rsid w:val="00AD3769"/>
    <w:rsid w:val="00AD5DA5"/>
    <w:rsid w:val="00AD71F6"/>
    <w:rsid w:val="00AD7455"/>
    <w:rsid w:val="00AE1AAD"/>
    <w:rsid w:val="00AE282D"/>
    <w:rsid w:val="00AE3CA2"/>
    <w:rsid w:val="00AE49A3"/>
    <w:rsid w:val="00AE4A3B"/>
    <w:rsid w:val="00AE5063"/>
    <w:rsid w:val="00AF0B8F"/>
    <w:rsid w:val="00AF47D4"/>
    <w:rsid w:val="00AF4E79"/>
    <w:rsid w:val="00AF53CC"/>
    <w:rsid w:val="00AF69A7"/>
    <w:rsid w:val="00AF731E"/>
    <w:rsid w:val="00AF78D1"/>
    <w:rsid w:val="00AF7B70"/>
    <w:rsid w:val="00B00F27"/>
    <w:rsid w:val="00B0156F"/>
    <w:rsid w:val="00B016D5"/>
    <w:rsid w:val="00B03651"/>
    <w:rsid w:val="00B036E1"/>
    <w:rsid w:val="00B0452E"/>
    <w:rsid w:val="00B0469E"/>
    <w:rsid w:val="00B05309"/>
    <w:rsid w:val="00B077E3"/>
    <w:rsid w:val="00B10C9E"/>
    <w:rsid w:val="00B128FD"/>
    <w:rsid w:val="00B12A83"/>
    <w:rsid w:val="00B130D1"/>
    <w:rsid w:val="00B134DD"/>
    <w:rsid w:val="00B149D8"/>
    <w:rsid w:val="00B14E62"/>
    <w:rsid w:val="00B171BE"/>
    <w:rsid w:val="00B17803"/>
    <w:rsid w:val="00B17DBE"/>
    <w:rsid w:val="00B2066C"/>
    <w:rsid w:val="00B20EE1"/>
    <w:rsid w:val="00B20F13"/>
    <w:rsid w:val="00B2283E"/>
    <w:rsid w:val="00B22931"/>
    <w:rsid w:val="00B2536D"/>
    <w:rsid w:val="00B27CEF"/>
    <w:rsid w:val="00B309A2"/>
    <w:rsid w:val="00B311B0"/>
    <w:rsid w:val="00B315A1"/>
    <w:rsid w:val="00B31A3F"/>
    <w:rsid w:val="00B321B1"/>
    <w:rsid w:val="00B333B6"/>
    <w:rsid w:val="00B343BC"/>
    <w:rsid w:val="00B35466"/>
    <w:rsid w:val="00B35C34"/>
    <w:rsid w:val="00B40CBD"/>
    <w:rsid w:val="00B43A85"/>
    <w:rsid w:val="00B44758"/>
    <w:rsid w:val="00B44EFD"/>
    <w:rsid w:val="00B44FDE"/>
    <w:rsid w:val="00B454A1"/>
    <w:rsid w:val="00B466F8"/>
    <w:rsid w:val="00B46842"/>
    <w:rsid w:val="00B47FDD"/>
    <w:rsid w:val="00B5020D"/>
    <w:rsid w:val="00B5021D"/>
    <w:rsid w:val="00B50323"/>
    <w:rsid w:val="00B51794"/>
    <w:rsid w:val="00B53510"/>
    <w:rsid w:val="00B61C9B"/>
    <w:rsid w:val="00B62AF3"/>
    <w:rsid w:val="00B630E5"/>
    <w:rsid w:val="00B632FD"/>
    <w:rsid w:val="00B64810"/>
    <w:rsid w:val="00B673F6"/>
    <w:rsid w:val="00B676E6"/>
    <w:rsid w:val="00B7090B"/>
    <w:rsid w:val="00B70CD1"/>
    <w:rsid w:val="00B71C8B"/>
    <w:rsid w:val="00B729C0"/>
    <w:rsid w:val="00B76AB0"/>
    <w:rsid w:val="00B83E89"/>
    <w:rsid w:val="00B8424F"/>
    <w:rsid w:val="00B86B0A"/>
    <w:rsid w:val="00B87365"/>
    <w:rsid w:val="00B918BC"/>
    <w:rsid w:val="00B92ABA"/>
    <w:rsid w:val="00B93130"/>
    <w:rsid w:val="00B93CDF"/>
    <w:rsid w:val="00B9480F"/>
    <w:rsid w:val="00BA1464"/>
    <w:rsid w:val="00BA23F0"/>
    <w:rsid w:val="00BA3331"/>
    <w:rsid w:val="00BA5F26"/>
    <w:rsid w:val="00BA7EBA"/>
    <w:rsid w:val="00BB0B9C"/>
    <w:rsid w:val="00BB112B"/>
    <w:rsid w:val="00BB2111"/>
    <w:rsid w:val="00BB235F"/>
    <w:rsid w:val="00BB2605"/>
    <w:rsid w:val="00BB34A9"/>
    <w:rsid w:val="00BB4FD4"/>
    <w:rsid w:val="00BC1796"/>
    <w:rsid w:val="00BC2038"/>
    <w:rsid w:val="00BC20A1"/>
    <w:rsid w:val="00BC2100"/>
    <w:rsid w:val="00BC2B6C"/>
    <w:rsid w:val="00BC342D"/>
    <w:rsid w:val="00BC5389"/>
    <w:rsid w:val="00BC5699"/>
    <w:rsid w:val="00BC62DC"/>
    <w:rsid w:val="00BC6612"/>
    <w:rsid w:val="00BC6AD4"/>
    <w:rsid w:val="00BD0643"/>
    <w:rsid w:val="00BD0C46"/>
    <w:rsid w:val="00BD237B"/>
    <w:rsid w:val="00BD2DEF"/>
    <w:rsid w:val="00BD3566"/>
    <w:rsid w:val="00BD60E3"/>
    <w:rsid w:val="00BD6DC2"/>
    <w:rsid w:val="00BD7E38"/>
    <w:rsid w:val="00BE232B"/>
    <w:rsid w:val="00BE2B5A"/>
    <w:rsid w:val="00BE3B01"/>
    <w:rsid w:val="00BE3E2C"/>
    <w:rsid w:val="00BE4DEC"/>
    <w:rsid w:val="00BE751A"/>
    <w:rsid w:val="00BE77AE"/>
    <w:rsid w:val="00BE79BC"/>
    <w:rsid w:val="00BF088E"/>
    <w:rsid w:val="00BF2C57"/>
    <w:rsid w:val="00BF4887"/>
    <w:rsid w:val="00C012BD"/>
    <w:rsid w:val="00C035E6"/>
    <w:rsid w:val="00C03E3D"/>
    <w:rsid w:val="00C03EE4"/>
    <w:rsid w:val="00C060DC"/>
    <w:rsid w:val="00C06E11"/>
    <w:rsid w:val="00C119B6"/>
    <w:rsid w:val="00C148A4"/>
    <w:rsid w:val="00C148E4"/>
    <w:rsid w:val="00C17EED"/>
    <w:rsid w:val="00C20B15"/>
    <w:rsid w:val="00C215CB"/>
    <w:rsid w:val="00C226E9"/>
    <w:rsid w:val="00C233E0"/>
    <w:rsid w:val="00C2361B"/>
    <w:rsid w:val="00C23B3D"/>
    <w:rsid w:val="00C25255"/>
    <w:rsid w:val="00C253CD"/>
    <w:rsid w:val="00C2545F"/>
    <w:rsid w:val="00C26528"/>
    <w:rsid w:val="00C26881"/>
    <w:rsid w:val="00C26C1E"/>
    <w:rsid w:val="00C3046B"/>
    <w:rsid w:val="00C30CDF"/>
    <w:rsid w:val="00C31137"/>
    <w:rsid w:val="00C32435"/>
    <w:rsid w:val="00C327BF"/>
    <w:rsid w:val="00C330E6"/>
    <w:rsid w:val="00C33AD3"/>
    <w:rsid w:val="00C34814"/>
    <w:rsid w:val="00C35336"/>
    <w:rsid w:val="00C35F01"/>
    <w:rsid w:val="00C36439"/>
    <w:rsid w:val="00C3769B"/>
    <w:rsid w:val="00C404A7"/>
    <w:rsid w:val="00C40DE9"/>
    <w:rsid w:val="00C417AB"/>
    <w:rsid w:val="00C4267E"/>
    <w:rsid w:val="00C4377D"/>
    <w:rsid w:val="00C4451D"/>
    <w:rsid w:val="00C47FC6"/>
    <w:rsid w:val="00C5210B"/>
    <w:rsid w:val="00C52828"/>
    <w:rsid w:val="00C52E1D"/>
    <w:rsid w:val="00C52E70"/>
    <w:rsid w:val="00C548DD"/>
    <w:rsid w:val="00C54950"/>
    <w:rsid w:val="00C54EF4"/>
    <w:rsid w:val="00C55182"/>
    <w:rsid w:val="00C55314"/>
    <w:rsid w:val="00C560CA"/>
    <w:rsid w:val="00C573E2"/>
    <w:rsid w:val="00C6008C"/>
    <w:rsid w:val="00C6024B"/>
    <w:rsid w:val="00C609CC"/>
    <w:rsid w:val="00C633E2"/>
    <w:rsid w:val="00C63ADC"/>
    <w:rsid w:val="00C6416F"/>
    <w:rsid w:val="00C65E96"/>
    <w:rsid w:val="00C66721"/>
    <w:rsid w:val="00C676CC"/>
    <w:rsid w:val="00C71409"/>
    <w:rsid w:val="00C72A50"/>
    <w:rsid w:val="00C738A4"/>
    <w:rsid w:val="00C73BC8"/>
    <w:rsid w:val="00C746B6"/>
    <w:rsid w:val="00C74AE6"/>
    <w:rsid w:val="00C74D88"/>
    <w:rsid w:val="00C75669"/>
    <w:rsid w:val="00C75C9E"/>
    <w:rsid w:val="00C75F27"/>
    <w:rsid w:val="00C808FC"/>
    <w:rsid w:val="00C81741"/>
    <w:rsid w:val="00C82DDC"/>
    <w:rsid w:val="00C85785"/>
    <w:rsid w:val="00C8614C"/>
    <w:rsid w:val="00C862BD"/>
    <w:rsid w:val="00C90CA4"/>
    <w:rsid w:val="00C919B5"/>
    <w:rsid w:val="00C94B69"/>
    <w:rsid w:val="00C97BD7"/>
    <w:rsid w:val="00C97CFC"/>
    <w:rsid w:val="00C97D61"/>
    <w:rsid w:val="00CA07BC"/>
    <w:rsid w:val="00CA2E95"/>
    <w:rsid w:val="00CA3652"/>
    <w:rsid w:val="00CA6CB9"/>
    <w:rsid w:val="00CB09B2"/>
    <w:rsid w:val="00CB0FC8"/>
    <w:rsid w:val="00CB47E3"/>
    <w:rsid w:val="00CB5B0A"/>
    <w:rsid w:val="00CB5FB6"/>
    <w:rsid w:val="00CB66B7"/>
    <w:rsid w:val="00CB6A0A"/>
    <w:rsid w:val="00CB7325"/>
    <w:rsid w:val="00CC0CA9"/>
    <w:rsid w:val="00CC0E0C"/>
    <w:rsid w:val="00CC10F3"/>
    <w:rsid w:val="00CC1264"/>
    <w:rsid w:val="00CC2881"/>
    <w:rsid w:val="00CC2A21"/>
    <w:rsid w:val="00CC34B3"/>
    <w:rsid w:val="00CC3693"/>
    <w:rsid w:val="00CC49C2"/>
    <w:rsid w:val="00CC5648"/>
    <w:rsid w:val="00CC5833"/>
    <w:rsid w:val="00CC69AE"/>
    <w:rsid w:val="00CC6B7C"/>
    <w:rsid w:val="00CC76ED"/>
    <w:rsid w:val="00CD0BF4"/>
    <w:rsid w:val="00CD10A3"/>
    <w:rsid w:val="00CD2100"/>
    <w:rsid w:val="00CD319E"/>
    <w:rsid w:val="00CD35BF"/>
    <w:rsid w:val="00CD37A3"/>
    <w:rsid w:val="00CD5392"/>
    <w:rsid w:val="00CD5932"/>
    <w:rsid w:val="00CD5EF1"/>
    <w:rsid w:val="00CD6246"/>
    <w:rsid w:val="00CD6C8F"/>
    <w:rsid w:val="00CD757F"/>
    <w:rsid w:val="00CE1614"/>
    <w:rsid w:val="00CE2BDA"/>
    <w:rsid w:val="00CE3BEF"/>
    <w:rsid w:val="00CE56D7"/>
    <w:rsid w:val="00CE5C19"/>
    <w:rsid w:val="00CF40B3"/>
    <w:rsid w:val="00CF481B"/>
    <w:rsid w:val="00CF49CD"/>
    <w:rsid w:val="00CF6305"/>
    <w:rsid w:val="00CF7430"/>
    <w:rsid w:val="00CF7B26"/>
    <w:rsid w:val="00D03A8C"/>
    <w:rsid w:val="00D03D82"/>
    <w:rsid w:val="00D03FBB"/>
    <w:rsid w:val="00D057A4"/>
    <w:rsid w:val="00D074D6"/>
    <w:rsid w:val="00D10794"/>
    <w:rsid w:val="00D10ACB"/>
    <w:rsid w:val="00D115C7"/>
    <w:rsid w:val="00D12E9A"/>
    <w:rsid w:val="00D14DB1"/>
    <w:rsid w:val="00D16224"/>
    <w:rsid w:val="00D16F5A"/>
    <w:rsid w:val="00D17967"/>
    <w:rsid w:val="00D206C8"/>
    <w:rsid w:val="00D21844"/>
    <w:rsid w:val="00D222BD"/>
    <w:rsid w:val="00D235E5"/>
    <w:rsid w:val="00D244D7"/>
    <w:rsid w:val="00D2465B"/>
    <w:rsid w:val="00D2493F"/>
    <w:rsid w:val="00D24EDF"/>
    <w:rsid w:val="00D26101"/>
    <w:rsid w:val="00D26153"/>
    <w:rsid w:val="00D26748"/>
    <w:rsid w:val="00D27038"/>
    <w:rsid w:val="00D27244"/>
    <w:rsid w:val="00D27BB0"/>
    <w:rsid w:val="00D27C01"/>
    <w:rsid w:val="00D301C3"/>
    <w:rsid w:val="00D31FA6"/>
    <w:rsid w:val="00D320A2"/>
    <w:rsid w:val="00D3274A"/>
    <w:rsid w:val="00D32C71"/>
    <w:rsid w:val="00D33091"/>
    <w:rsid w:val="00D33657"/>
    <w:rsid w:val="00D33A9E"/>
    <w:rsid w:val="00D34E32"/>
    <w:rsid w:val="00D3544B"/>
    <w:rsid w:val="00D36432"/>
    <w:rsid w:val="00D369C9"/>
    <w:rsid w:val="00D3711D"/>
    <w:rsid w:val="00D42A3B"/>
    <w:rsid w:val="00D436FF"/>
    <w:rsid w:val="00D43CB4"/>
    <w:rsid w:val="00D444DC"/>
    <w:rsid w:val="00D45D6C"/>
    <w:rsid w:val="00D47035"/>
    <w:rsid w:val="00D4793F"/>
    <w:rsid w:val="00D513EA"/>
    <w:rsid w:val="00D5170D"/>
    <w:rsid w:val="00D540B3"/>
    <w:rsid w:val="00D54A84"/>
    <w:rsid w:val="00D60477"/>
    <w:rsid w:val="00D61182"/>
    <w:rsid w:val="00D61585"/>
    <w:rsid w:val="00D61D82"/>
    <w:rsid w:val="00D6316C"/>
    <w:rsid w:val="00D63AC6"/>
    <w:rsid w:val="00D6425B"/>
    <w:rsid w:val="00D64F63"/>
    <w:rsid w:val="00D7043D"/>
    <w:rsid w:val="00D72004"/>
    <w:rsid w:val="00D74F33"/>
    <w:rsid w:val="00D75872"/>
    <w:rsid w:val="00D75D52"/>
    <w:rsid w:val="00D80B11"/>
    <w:rsid w:val="00D82354"/>
    <w:rsid w:val="00D823AA"/>
    <w:rsid w:val="00D82615"/>
    <w:rsid w:val="00D85303"/>
    <w:rsid w:val="00D86A50"/>
    <w:rsid w:val="00D86EE8"/>
    <w:rsid w:val="00D8784B"/>
    <w:rsid w:val="00D90E72"/>
    <w:rsid w:val="00D92AC7"/>
    <w:rsid w:val="00D9340D"/>
    <w:rsid w:val="00D95029"/>
    <w:rsid w:val="00D95B17"/>
    <w:rsid w:val="00D96536"/>
    <w:rsid w:val="00D967C7"/>
    <w:rsid w:val="00D96AA2"/>
    <w:rsid w:val="00DA0BF8"/>
    <w:rsid w:val="00DA1BF0"/>
    <w:rsid w:val="00DA22BF"/>
    <w:rsid w:val="00DA364C"/>
    <w:rsid w:val="00DA5B70"/>
    <w:rsid w:val="00DA6FDD"/>
    <w:rsid w:val="00DA7680"/>
    <w:rsid w:val="00DB3337"/>
    <w:rsid w:val="00DB3D05"/>
    <w:rsid w:val="00DB4033"/>
    <w:rsid w:val="00DB5EE9"/>
    <w:rsid w:val="00DB604D"/>
    <w:rsid w:val="00DB7F99"/>
    <w:rsid w:val="00DC3B41"/>
    <w:rsid w:val="00DC5A5C"/>
    <w:rsid w:val="00DC6350"/>
    <w:rsid w:val="00DC791F"/>
    <w:rsid w:val="00DD0AC9"/>
    <w:rsid w:val="00DD1F50"/>
    <w:rsid w:val="00DD219E"/>
    <w:rsid w:val="00DD2A1E"/>
    <w:rsid w:val="00DD3DFB"/>
    <w:rsid w:val="00DD4A82"/>
    <w:rsid w:val="00DD516E"/>
    <w:rsid w:val="00DD623B"/>
    <w:rsid w:val="00DD6728"/>
    <w:rsid w:val="00DD673A"/>
    <w:rsid w:val="00DE1F5E"/>
    <w:rsid w:val="00DE2132"/>
    <w:rsid w:val="00DE2EB3"/>
    <w:rsid w:val="00DE355D"/>
    <w:rsid w:val="00DE43D3"/>
    <w:rsid w:val="00DE46BD"/>
    <w:rsid w:val="00DE5BA2"/>
    <w:rsid w:val="00DE5FE9"/>
    <w:rsid w:val="00DE6BD5"/>
    <w:rsid w:val="00DF388A"/>
    <w:rsid w:val="00DF3B70"/>
    <w:rsid w:val="00DF446F"/>
    <w:rsid w:val="00DF5C6A"/>
    <w:rsid w:val="00DF63CC"/>
    <w:rsid w:val="00DF73EC"/>
    <w:rsid w:val="00DF7CA9"/>
    <w:rsid w:val="00DF7E80"/>
    <w:rsid w:val="00E00B04"/>
    <w:rsid w:val="00E00F89"/>
    <w:rsid w:val="00E037C2"/>
    <w:rsid w:val="00E03C46"/>
    <w:rsid w:val="00E05B77"/>
    <w:rsid w:val="00E06100"/>
    <w:rsid w:val="00E0770F"/>
    <w:rsid w:val="00E10520"/>
    <w:rsid w:val="00E10EA1"/>
    <w:rsid w:val="00E11BC8"/>
    <w:rsid w:val="00E12342"/>
    <w:rsid w:val="00E133B2"/>
    <w:rsid w:val="00E1648B"/>
    <w:rsid w:val="00E16FDB"/>
    <w:rsid w:val="00E17522"/>
    <w:rsid w:val="00E17739"/>
    <w:rsid w:val="00E17AC5"/>
    <w:rsid w:val="00E20131"/>
    <w:rsid w:val="00E20450"/>
    <w:rsid w:val="00E222ED"/>
    <w:rsid w:val="00E236B7"/>
    <w:rsid w:val="00E25014"/>
    <w:rsid w:val="00E26BEC"/>
    <w:rsid w:val="00E3141C"/>
    <w:rsid w:val="00E3158B"/>
    <w:rsid w:val="00E31A37"/>
    <w:rsid w:val="00E32246"/>
    <w:rsid w:val="00E34068"/>
    <w:rsid w:val="00E34DF7"/>
    <w:rsid w:val="00E36C94"/>
    <w:rsid w:val="00E40E70"/>
    <w:rsid w:val="00E4206E"/>
    <w:rsid w:val="00E43DDE"/>
    <w:rsid w:val="00E45050"/>
    <w:rsid w:val="00E4644B"/>
    <w:rsid w:val="00E46893"/>
    <w:rsid w:val="00E47120"/>
    <w:rsid w:val="00E501FF"/>
    <w:rsid w:val="00E512EB"/>
    <w:rsid w:val="00E51354"/>
    <w:rsid w:val="00E513F2"/>
    <w:rsid w:val="00E5233B"/>
    <w:rsid w:val="00E54E93"/>
    <w:rsid w:val="00E54EB8"/>
    <w:rsid w:val="00E56946"/>
    <w:rsid w:val="00E576A5"/>
    <w:rsid w:val="00E60522"/>
    <w:rsid w:val="00E60982"/>
    <w:rsid w:val="00E61714"/>
    <w:rsid w:val="00E623B5"/>
    <w:rsid w:val="00E6354C"/>
    <w:rsid w:val="00E64285"/>
    <w:rsid w:val="00E65AE0"/>
    <w:rsid w:val="00E65D8B"/>
    <w:rsid w:val="00E67B2F"/>
    <w:rsid w:val="00E67C7D"/>
    <w:rsid w:val="00E7018C"/>
    <w:rsid w:val="00E70700"/>
    <w:rsid w:val="00E72393"/>
    <w:rsid w:val="00E72587"/>
    <w:rsid w:val="00E72950"/>
    <w:rsid w:val="00E739D1"/>
    <w:rsid w:val="00E7559D"/>
    <w:rsid w:val="00E7776F"/>
    <w:rsid w:val="00E80EF6"/>
    <w:rsid w:val="00E82777"/>
    <w:rsid w:val="00E83B5B"/>
    <w:rsid w:val="00E845F8"/>
    <w:rsid w:val="00E9036D"/>
    <w:rsid w:val="00E90419"/>
    <w:rsid w:val="00E90DE9"/>
    <w:rsid w:val="00E91026"/>
    <w:rsid w:val="00E924F9"/>
    <w:rsid w:val="00E94E50"/>
    <w:rsid w:val="00E969A1"/>
    <w:rsid w:val="00E972F1"/>
    <w:rsid w:val="00E97A74"/>
    <w:rsid w:val="00EA195B"/>
    <w:rsid w:val="00EA571D"/>
    <w:rsid w:val="00EA5AFE"/>
    <w:rsid w:val="00EA6102"/>
    <w:rsid w:val="00EA6AEF"/>
    <w:rsid w:val="00EB0CFB"/>
    <w:rsid w:val="00EB0F35"/>
    <w:rsid w:val="00EB446D"/>
    <w:rsid w:val="00EB4E29"/>
    <w:rsid w:val="00EB50DE"/>
    <w:rsid w:val="00EB71AE"/>
    <w:rsid w:val="00EB7AC8"/>
    <w:rsid w:val="00EB7E48"/>
    <w:rsid w:val="00EC2753"/>
    <w:rsid w:val="00EC3105"/>
    <w:rsid w:val="00EC31C4"/>
    <w:rsid w:val="00EC4BEF"/>
    <w:rsid w:val="00EC5EBC"/>
    <w:rsid w:val="00EC60FC"/>
    <w:rsid w:val="00EC64EC"/>
    <w:rsid w:val="00EC71F5"/>
    <w:rsid w:val="00EC7C98"/>
    <w:rsid w:val="00ED22E1"/>
    <w:rsid w:val="00ED2F4A"/>
    <w:rsid w:val="00ED506E"/>
    <w:rsid w:val="00ED5929"/>
    <w:rsid w:val="00ED64F5"/>
    <w:rsid w:val="00ED7FAE"/>
    <w:rsid w:val="00EE08F3"/>
    <w:rsid w:val="00EE0C7A"/>
    <w:rsid w:val="00EE0CEF"/>
    <w:rsid w:val="00EE0D01"/>
    <w:rsid w:val="00EE0FD7"/>
    <w:rsid w:val="00EE1266"/>
    <w:rsid w:val="00EE1E7E"/>
    <w:rsid w:val="00EE2EAD"/>
    <w:rsid w:val="00EE682A"/>
    <w:rsid w:val="00EE7448"/>
    <w:rsid w:val="00EE7798"/>
    <w:rsid w:val="00EE7BBD"/>
    <w:rsid w:val="00EF0A76"/>
    <w:rsid w:val="00EF15C2"/>
    <w:rsid w:val="00EF1AFD"/>
    <w:rsid w:val="00EF2247"/>
    <w:rsid w:val="00EF2689"/>
    <w:rsid w:val="00EF276C"/>
    <w:rsid w:val="00EF3EAF"/>
    <w:rsid w:val="00EF49C4"/>
    <w:rsid w:val="00EF587E"/>
    <w:rsid w:val="00EF59EF"/>
    <w:rsid w:val="00EF5CE4"/>
    <w:rsid w:val="00EF5D35"/>
    <w:rsid w:val="00EF631C"/>
    <w:rsid w:val="00EF632D"/>
    <w:rsid w:val="00EF69C0"/>
    <w:rsid w:val="00F00743"/>
    <w:rsid w:val="00F00B38"/>
    <w:rsid w:val="00F02F51"/>
    <w:rsid w:val="00F03F2D"/>
    <w:rsid w:val="00F0428D"/>
    <w:rsid w:val="00F04EB3"/>
    <w:rsid w:val="00F05BD3"/>
    <w:rsid w:val="00F062BD"/>
    <w:rsid w:val="00F06912"/>
    <w:rsid w:val="00F06F44"/>
    <w:rsid w:val="00F1059D"/>
    <w:rsid w:val="00F12727"/>
    <w:rsid w:val="00F13766"/>
    <w:rsid w:val="00F13C09"/>
    <w:rsid w:val="00F15526"/>
    <w:rsid w:val="00F155D5"/>
    <w:rsid w:val="00F16BFA"/>
    <w:rsid w:val="00F174B9"/>
    <w:rsid w:val="00F21485"/>
    <w:rsid w:val="00F22110"/>
    <w:rsid w:val="00F22E49"/>
    <w:rsid w:val="00F23C23"/>
    <w:rsid w:val="00F255DC"/>
    <w:rsid w:val="00F25DE3"/>
    <w:rsid w:val="00F27984"/>
    <w:rsid w:val="00F3073F"/>
    <w:rsid w:val="00F30D8E"/>
    <w:rsid w:val="00F31694"/>
    <w:rsid w:val="00F32019"/>
    <w:rsid w:val="00F3210C"/>
    <w:rsid w:val="00F336D7"/>
    <w:rsid w:val="00F33FD9"/>
    <w:rsid w:val="00F35536"/>
    <w:rsid w:val="00F35E37"/>
    <w:rsid w:val="00F363FC"/>
    <w:rsid w:val="00F36550"/>
    <w:rsid w:val="00F41F4C"/>
    <w:rsid w:val="00F42785"/>
    <w:rsid w:val="00F42BED"/>
    <w:rsid w:val="00F440EC"/>
    <w:rsid w:val="00F45001"/>
    <w:rsid w:val="00F45960"/>
    <w:rsid w:val="00F47C72"/>
    <w:rsid w:val="00F51123"/>
    <w:rsid w:val="00F524BF"/>
    <w:rsid w:val="00F5420F"/>
    <w:rsid w:val="00F558F1"/>
    <w:rsid w:val="00F56B60"/>
    <w:rsid w:val="00F57817"/>
    <w:rsid w:val="00F612B6"/>
    <w:rsid w:val="00F61F93"/>
    <w:rsid w:val="00F62703"/>
    <w:rsid w:val="00F62A77"/>
    <w:rsid w:val="00F63555"/>
    <w:rsid w:val="00F63D71"/>
    <w:rsid w:val="00F64FD1"/>
    <w:rsid w:val="00F6519D"/>
    <w:rsid w:val="00F66015"/>
    <w:rsid w:val="00F660B1"/>
    <w:rsid w:val="00F66BF7"/>
    <w:rsid w:val="00F728D0"/>
    <w:rsid w:val="00F73F76"/>
    <w:rsid w:val="00F760C7"/>
    <w:rsid w:val="00F76528"/>
    <w:rsid w:val="00F77346"/>
    <w:rsid w:val="00F77AD1"/>
    <w:rsid w:val="00F81969"/>
    <w:rsid w:val="00F81E86"/>
    <w:rsid w:val="00F82004"/>
    <w:rsid w:val="00F822EB"/>
    <w:rsid w:val="00F8269C"/>
    <w:rsid w:val="00F831DB"/>
    <w:rsid w:val="00F905E6"/>
    <w:rsid w:val="00F92AB5"/>
    <w:rsid w:val="00F936A6"/>
    <w:rsid w:val="00F93EEA"/>
    <w:rsid w:val="00F94F28"/>
    <w:rsid w:val="00F9512B"/>
    <w:rsid w:val="00F9652D"/>
    <w:rsid w:val="00F97232"/>
    <w:rsid w:val="00FA00D2"/>
    <w:rsid w:val="00FA0DA8"/>
    <w:rsid w:val="00FA329B"/>
    <w:rsid w:val="00FA3348"/>
    <w:rsid w:val="00FA4936"/>
    <w:rsid w:val="00FA5B82"/>
    <w:rsid w:val="00FA771F"/>
    <w:rsid w:val="00FB0A4B"/>
    <w:rsid w:val="00FB11FD"/>
    <w:rsid w:val="00FB1971"/>
    <w:rsid w:val="00FB4C24"/>
    <w:rsid w:val="00FB66D2"/>
    <w:rsid w:val="00FB7992"/>
    <w:rsid w:val="00FB7FBA"/>
    <w:rsid w:val="00FC01A6"/>
    <w:rsid w:val="00FC0C28"/>
    <w:rsid w:val="00FC11D4"/>
    <w:rsid w:val="00FC12BF"/>
    <w:rsid w:val="00FC1CBB"/>
    <w:rsid w:val="00FC1ED4"/>
    <w:rsid w:val="00FC31D0"/>
    <w:rsid w:val="00FC33CC"/>
    <w:rsid w:val="00FC38BD"/>
    <w:rsid w:val="00FC3E97"/>
    <w:rsid w:val="00FC58B9"/>
    <w:rsid w:val="00FC7403"/>
    <w:rsid w:val="00FC7637"/>
    <w:rsid w:val="00FD16C9"/>
    <w:rsid w:val="00FD2347"/>
    <w:rsid w:val="00FD29EE"/>
    <w:rsid w:val="00FD3428"/>
    <w:rsid w:val="00FD40B4"/>
    <w:rsid w:val="00FD51AE"/>
    <w:rsid w:val="00FD76AE"/>
    <w:rsid w:val="00FE1B00"/>
    <w:rsid w:val="00FE3C11"/>
    <w:rsid w:val="00FE442B"/>
    <w:rsid w:val="00FE4659"/>
    <w:rsid w:val="00FE4A9F"/>
    <w:rsid w:val="00FE7853"/>
    <w:rsid w:val="00FF0F1B"/>
    <w:rsid w:val="00FF256C"/>
    <w:rsid w:val="00FF5682"/>
    <w:rsid w:val="00FF62F7"/>
    <w:rsid w:val="00FF6EFE"/>
    <w:rsid w:val="00FF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AF43B0B"/>
  <w15:docId w15:val="{8450FB6C-BFF7-4ECE-B49A-AF45C87A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47A1"/>
    <w:pPr>
      <w:overflowPunct w:val="0"/>
      <w:autoSpaceDE w:val="0"/>
      <w:autoSpaceDN w:val="0"/>
      <w:adjustRightInd w:val="0"/>
      <w:spacing w:after="120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9"/>
    <w:qFormat/>
    <w:rsid w:val="00B309A2"/>
    <w:pPr>
      <w:keepNext/>
      <w:keepLines/>
      <w:pageBreakBefore/>
      <w:numPr>
        <w:numId w:val="2"/>
      </w:numPr>
      <w:pBdr>
        <w:top w:val="single" w:sz="18" w:space="1" w:color="auto"/>
      </w:pBdr>
      <w:spacing w:before="142" w:after="113"/>
      <w:ind w:left="652" w:hanging="652"/>
      <w:outlineLvl w:val="0"/>
    </w:pPr>
    <w:rPr>
      <w:b/>
      <w:kern w:val="28"/>
      <w:sz w:val="36"/>
    </w:rPr>
  </w:style>
  <w:style w:type="paragraph" w:styleId="Ttulo2">
    <w:name w:val="heading 2"/>
    <w:basedOn w:val="Normal"/>
    <w:next w:val="Normal"/>
    <w:link w:val="Ttulo2Char"/>
    <w:uiPriority w:val="99"/>
    <w:qFormat/>
    <w:rsid w:val="00291469"/>
    <w:pPr>
      <w:keepNext/>
      <w:numPr>
        <w:ilvl w:val="1"/>
        <w:numId w:val="3"/>
      </w:numPr>
      <w:pBdr>
        <w:top w:val="single" w:sz="6" w:space="1" w:color="auto"/>
      </w:pBdr>
      <w:spacing w:before="360"/>
      <w:outlineLvl w:val="1"/>
    </w:pPr>
    <w:rPr>
      <w:b/>
      <w:sz w:val="28"/>
    </w:rPr>
  </w:style>
  <w:style w:type="paragraph" w:styleId="Ttulo3">
    <w:name w:val="heading 3"/>
    <w:aliases w:val="H3"/>
    <w:basedOn w:val="Normal"/>
    <w:next w:val="Normal"/>
    <w:link w:val="Ttulo3Char"/>
    <w:autoRedefine/>
    <w:uiPriority w:val="99"/>
    <w:qFormat/>
    <w:rsid w:val="00121347"/>
    <w:pPr>
      <w:keepNext/>
      <w:numPr>
        <w:ilvl w:val="2"/>
        <w:numId w:val="4"/>
      </w:numPr>
      <w:spacing w:before="120" w:after="60"/>
      <w:outlineLvl w:val="2"/>
    </w:pPr>
    <w:rPr>
      <w:b/>
      <w:sz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B309A2"/>
    <w:pPr>
      <w:keepNext/>
      <w:numPr>
        <w:ilvl w:val="3"/>
        <w:numId w:val="5"/>
      </w:numPr>
      <w:spacing w:before="240" w:after="60"/>
      <w:outlineLvl w:val="3"/>
    </w:pPr>
    <w:rPr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B309A2"/>
    <w:pPr>
      <w:numPr>
        <w:ilvl w:val="4"/>
        <w:numId w:val="6"/>
      </w:numPr>
      <w:spacing w:before="240" w:after="60"/>
      <w:outlineLvl w:val="4"/>
    </w:pPr>
    <w:rPr>
      <w:sz w:val="22"/>
      <w:lang w:val="da-DK"/>
    </w:rPr>
  </w:style>
  <w:style w:type="paragraph" w:styleId="Ttulo6">
    <w:name w:val="heading 6"/>
    <w:basedOn w:val="Normal"/>
    <w:next w:val="Normal"/>
    <w:link w:val="Ttulo6Char"/>
    <w:uiPriority w:val="99"/>
    <w:qFormat/>
    <w:rsid w:val="00B309A2"/>
    <w:pPr>
      <w:numPr>
        <w:ilvl w:val="5"/>
        <w:numId w:val="7"/>
      </w:numPr>
      <w:spacing w:before="240" w:after="60"/>
      <w:outlineLvl w:val="5"/>
    </w:pPr>
    <w:rPr>
      <w:i/>
      <w:sz w:val="22"/>
      <w:lang w:val="da-DK"/>
    </w:rPr>
  </w:style>
  <w:style w:type="paragraph" w:styleId="Ttulo7">
    <w:name w:val="heading 7"/>
    <w:basedOn w:val="Normal"/>
    <w:next w:val="Normal"/>
    <w:link w:val="Ttulo7Char"/>
    <w:uiPriority w:val="99"/>
    <w:qFormat/>
    <w:rsid w:val="00B309A2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/>
    <w:rsid w:val="00B309A2"/>
    <w:pPr>
      <w:numPr>
        <w:ilvl w:val="7"/>
        <w:numId w:val="9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link w:val="Ttulo9Char"/>
    <w:uiPriority w:val="99"/>
    <w:qFormat/>
    <w:rsid w:val="00B309A2"/>
    <w:pPr>
      <w:numPr>
        <w:ilvl w:val="8"/>
        <w:numId w:val="10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0A6C32"/>
    <w:rPr>
      <w:rFonts w:ascii="Arial" w:hAnsi="Arial"/>
      <w:b/>
      <w:kern w:val="28"/>
      <w:sz w:val="36"/>
    </w:rPr>
  </w:style>
  <w:style w:type="character" w:customStyle="1" w:styleId="Ttulo2Char">
    <w:name w:val="Título 2 Char"/>
    <w:link w:val="Ttulo2"/>
    <w:uiPriority w:val="99"/>
    <w:locked/>
    <w:rsid w:val="000A6C32"/>
    <w:rPr>
      <w:rFonts w:ascii="Arial" w:hAnsi="Arial"/>
      <w:b/>
      <w:sz w:val="28"/>
    </w:rPr>
  </w:style>
  <w:style w:type="character" w:customStyle="1" w:styleId="Ttulo3Char">
    <w:name w:val="Título 3 Char"/>
    <w:aliases w:val="H3 Char"/>
    <w:link w:val="Ttulo3"/>
    <w:uiPriority w:val="99"/>
    <w:locked/>
    <w:rsid w:val="00121347"/>
    <w:rPr>
      <w:rFonts w:ascii="Arial" w:hAnsi="Arial"/>
      <w:b/>
      <w:sz w:val="28"/>
    </w:rPr>
  </w:style>
  <w:style w:type="character" w:customStyle="1" w:styleId="Ttulo4Char">
    <w:name w:val="Título 4 Char"/>
    <w:link w:val="Ttulo4"/>
    <w:uiPriority w:val="99"/>
    <w:locked/>
    <w:rsid w:val="008F741C"/>
    <w:rPr>
      <w:rFonts w:ascii="Arial" w:hAnsi="Arial"/>
      <w:b/>
      <w:iCs/>
      <w:sz w:val="24"/>
    </w:rPr>
  </w:style>
  <w:style w:type="character" w:customStyle="1" w:styleId="Ttulo5Char">
    <w:name w:val="Título 5 Char"/>
    <w:link w:val="Ttulo5"/>
    <w:uiPriority w:val="99"/>
    <w:locked/>
    <w:rsid w:val="000A6C32"/>
    <w:rPr>
      <w:rFonts w:ascii="Arial" w:hAnsi="Arial"/>
      <w:sz w:val="22"/>
      <w:lang w:val="da-DK"/>
    </w:rPr>
  </w:style>
  <w:style w:type="character" w:customStyle="1" w:styleId="Ttulo6Char">
    <w:name w:val="Título 6 Char"/>
    <w:link w:val="Ttulo6"/>
    <w:uiPriority w:val="99"/>
    <w:locked/>
    <w:rsid w:val="000A6C32"/>
    <w:rPr>
      <w:rFonts w:ascii="Arial" w:hAnsi="Arial"/>
      <w:i/>
      <w:sz w:val="22"/>
      <w:lang w:val="da-DK"/>
    </w:rPr>
  </w:style>
  <w:style w:type="character" w:customStyle="1" w:styleId="Ttulo7Char">
    <w:name w:val="Título 7 Char"/>
    <w:link w:val="Ttulo7"/>
    <w:uiPriority w:val="99"/>
    <w:locked/>
    <w:rsid w:val="000A6C32"/>
    <w:rPr>
      <w:rFonts w:ascii="Arial" w:hAnsi="Arial"/>
    </w:rPr>
  </w:style>
  <w:style w:type="character" w:customStyle="1" w:styleId="Ttulo8Char">
    <w:name w:val="Título 8 Char"/>
    <w:link w:val="Ttulo8"/>
    <w:uiPriority w:val="99"/>
    <w:locked/>
    <w:rsid w:val="000A6C32"/>
    <w:rPr>
      <w:rFonts w:ascii="Arial" w:hAnsi="Arial"/>
      <w:i/>
    </w:rPr>
  </w:style>
  <w:style w:type="character" w:customStyle="1" w:styleId="Ttulo9Char">
    <w:name w:val="Título 9 Char"/>
    <w:link w:val="Ttulo9"/>
    <w:uiPriority w:val="99"/>
    <w:locked/>
    <w:rsid w:val="000A6C32"/>
    <w:rPr>
      <w:rFonts w:ascii="Arial" w:hAnsi="Arial"/>
      <w:i/>
      <w:sz w:val="18"/>
    </w:rPr>
  </w:style>
  <w:style w:type="paragraph" w:styleId="Cabealho">
    <w:name w:val="header"/>
    <w:basedOn w:val="Normal"/>
    <w:link w:val="CabealhoChar"/>
    <w:uiPriority w:val="99"/>
    <w:rsid w:val="00B309A2"/>
    <w:pPr>
      <w:pBdr>
        <w:bottom w:val="single" w:sz="6" w:space="3" w:color="auto"/>
      </w:pBdr>
      <w:tabs>
        <w:tab w:val="center" w:pos="4678"/>
      </w:tabs>
    </w:pPr>
  </w:style>
  <w:style w:type="character" w:customStyle="1" w:styleId="CabealhoChar">
    <w:name w:val="Cabeçalho Char"/>
    <w:link w:val="Cabealho"/>
    <w:uiPriority w:val="99"/>
    <w:semiHidden/>
    <w:locked/>
    <w:rsid w:val="000A6C32"/>
    <w:rPr>
      <w:rFonts w:ascii="Arial" w:hAnsi="Arial" w:cs="Times New Roman"/>
      <w:sz w:val="20"/>
      <w:szCs w:val="20"/>
    </w:rPr>
  </w:style>
  <w:style w:type="paragraph" w:styleId="Rodap">
    <w:name w:val="footer"/>
    <w:basedOn w:val="Normal"/>
    <w:link w:val="RodapChar"/>
    <w:uiPriority w:val="99"/>
    <w:rsid w:val="00B309A2"/>
    <w:pPr>
      <w:pBdr>
        <w:top w:val="single" w:sz="6" w:space="1" w:color="auto"/>
      </w:pBdr>
      <w:tabs>
        <w:tab w:val="left" w:pos="1276"/>
        <w:tab w:val="right" w:pos="9356"/>
      </w:tabs>
      <w:spacing w:after="0"/>
    </w:pPr>
    <w:rPr>
      <w:sz w:val="16"/>
    </w:rPr>
  </w:style>
  <w:style w:type="character" w:customStyle="1" w:styleId="RodapChar">
    <w:name w:val="Rodapé Char"/>
    <w:link w:val="Rodap"/>
    <w:uiPriority w:val="99"/>
    <w:semiHidden/>
    <w:locked/>
    <w:rsid w:val="000A6C32"/>
    <w:rPr>
      <w:rFonts w:ascii="Arial" w:hAnsi="Arial" w:cs="Times New Roman"/>
      <w:sz w:val="20"/>
      <w:szCs w:val="20"/>
    </w:rPr>
  </w:style>
  <w:style w:type="character" w:styleId="Nmerodepgina">
    <w:name w:val="page number"/>
    <w:uiPriority w:val="99"/>
    <w:rsid w:val="00B309A2"/>
    <w:rPr>
      <w:rFonts w:cs="Times New Roman"/>
    </w:rPr>
  </w:style>
  <w:style w:type="paragraph" w:styleId="Sumrio1">
    <w:name w:val="toc 1"/>
    <w:basedOn w:val="Normal"/>
    <w:next w:val="Normal"/>
    <w:uiPriority w:val="39"/>
    <w:qFormat/>
    <w:rsid w:val="00B309A2"/>
    <w:pPr>
      <w:tabs>
        <w:tab w:val="right" w:leader="dot" w:pos="9355"/>
      </w:tabs>
    </w:pPr>
    <w:rPr>
      <w:sz w:val="24"/>
    </w:rPr>
  </w:style>
  <w:style w:type="paragraph" w:styleId="Corpodetexto">
    <w:name w:val="Body Text"/>
    <w:basedOn w:val="Normal"/>
    <w:link w:val="CorpodetextoChar"/>
    <w:rsid w:val="00B309A2"/>
    <w:pPr>
      <w:spacing w:after="215"/>
    </w:pPr>
  </w:style>
  <w:style w:type="character" w:customStyle="1" w:styleId="CorpodetextoChar">
    <w:name w:val="Corpo de texto Char"/>
    <w:link w:val="Corpodetexto"/>
    <w:locked/>
    <w:rsid w:val="000A6C32"/>
    <w:rPr>
      <w:rFonts w:ascii="Arial" w:hAnsi="Arial" w:cs="Times New Roman"/>
      <w:sz w:val="20"/>
      <w:szCs w:val="20"/>
    </w:rPr>
  </w:style>
  <w:style w:type="paragraph" w:styleId="Recuodecorpodetexto">
    <w:name w:val="Body Text Indent"/>
    <w:basedOn w:val="Normal"/>
    <w:next w:val="Corpodetexto"/>
    <w:link w:val="RecuodecorpodetextoChar"/>
    <w:uiPriority w:val="99"/>
    <w:rsid w:val="00B309A2"/>
    <w:pPr>
      <w:ind w:left="283"/>
    </w:pPr>
    <w:rPr>
      <w:i/>
      <w:color w:val="0000FF"/>
    </w:rPr>
  </w:style>
  <w:style w:type="character" w:customStyle="1" w:styleId="RecuodecorpodetextoChar">
    <w:name w:val="Recuo de corpo de texto Char"/>
    <w:link w:val="Recuodecorpodetexto"/>
    <w:uiPriority w:val="99"/>
    <w:semiHidden/>
    <w:locked/>
    <w:rsid w:val="000A6C32"/>
    <w:rPr>
      <w:rFonts w:ascii="Arial" w:hAnsi="Arial" w:cs="Times New Roman"/>
      <w:sz w:val="20"/>
      <w:szCs w:val="20"/>
    </w:rPr>
  </w:style>
  <w:style w:type="paragraph" w:customStyle="1" w:styleId="TableText">
    <w:name w:val="Table Text"/>
    <w:basedOn w:val="Corpodetexto"/>
    <w:uiPriority w:val="99"/>
    <w:rsid w:val="00B309A2"/>
    <w:pPr>
      <w:spacing w:after="0"/>
      <w:ind w:left="28" w:right="28"/>
    </w:pPr>
  </w:style>
  <w:style w:type="paragraph" w:styleId="Ttulo">
    <w:name w:val="Title"/>
    <w:basedOn w:val="Normal"/>
    <w:link w:val="TtuloChar"/>
    <w:uiPriority w:val="99"/>
    <w:qFormat/>
    <w:rsid w:val="00B309A2"/>
    <w:pPr>
      <w:spacing w:before="240" w:after="60"/>
      <w:jc w:val="right"/>
    </w:pPr>
    <w:rPr>
      <w:b/>
      <w:kern w:val="28"/>
      <w:sz w:val="28"/>
    </w:rPr>
  </w:style>
  <w:style w:type="character" w:customStyle="1" w:styleId="TtuloChar">
    <w:name w:val="Título Char"/>
    <w:link w:val="Ttulo"/>
    <w:uiPriority w:val="99"/>
    <w:locked/>
    <w:rsid w:val="000A6C32"/>
    <w:rPr>
      <w:rFonts w:ascii="Cambria" w:hAnsi="Cambria" w:cs="Times New Roman"/>
      <w:b/>
      <w:bCs/>
      <w:kern w:val="28"/>
      <w:sz w:val="32"/>
      <w:szCs w:val="32"/>
    </w:rPr>
  </w:style>
  <w:style w:type="paragraph" w:styleId="Subttulo">
    <w:name w:val="Subtitle"/>
    <w:basedOn w:val="Normal"/>
    <w:link w:val="SubttuloChar"/>
    <w:uiPriority w:val="99"/>
    <w:qFormat/>
    <w:rsid w:val="00B309A2"/>
    <w:pPr>
      <w:spacing w:after="60"/>
      <w:jc w:val="right"/>
    </w:pPr>
    <w:rPr>
      <w:i/>
      <w:sz w:val="24"/>
    </w:rPr>
  </w:style>
  <w:style w:type="character" w:customStyle="1" w:styleId="SubttuloChar">
    <w:name w:val="Subtítulo Char"/>
    <w:link w:val="Subttulo"/>
    <w:uiPriority w:val="99"/>
    <w:locked/>
    <w:rsid w:val="000A6C32"/>
    <w:rPr>
      <w:rFonts w:ascii="Cambria" w:hAnsi="Cambria" w:cs="Times New Roman"/>
      <w:sz w:val="24"/>
      <w:szCs w:val="24"/>
    </w:rPr>
  </w:style>
  <w:style w:type="paragraph" w:styleId="Sumrio2">
    <w:name w:val="toc 2"/>
    <w:basedOn w:val="Normal"/>
    <w:next w:val="Normal"/>
    <w:uiPriority w:val="39"/>
    <w:qFormat/>
    <w:rsid w:val="00B309A2"/>
    <w:pPr>
      <w:tabs>
        <w:tab w:val="right" w:leader="dot" w:pos="9355"/>
      </w:tabs>
      <w:ind w:left="200"/>
    </w:pPr>
  </w:style>
  <w:style w:type="paragraph" w:styleId="Sumrio3">
    <w:name w:val="toc 3"/>
    <w:basedOn w:val="Normal"/>
    <w:next w:val="Normal"/>
    <w:uiPriority w:val="39"/>
    <w:qFormat/>
    <w:rsid w:val="00B309A2"/>
    <w:pPr>
      <w:tabs>
        <w:tab w:val="right" w:leader="dot" w:pos="9355"/>
      </w:tabs>
      <w:ind w:left="400"/>
    </w:pPr>
  </w:style>
  <w:style w:type="paragraph" w:styleId="Sumrio4">
    <w:name w:val="toc 4"/>
    <w:basedOn w:val="Normal"/>
    <w:next w:val="Normal"/>
    <w:uiPriority w:val="99"/>
    <w:semiHidden/>
    <w:rsid w:val="00B309A2"/>
    <w:pPr>
      <w:tabs>
        <w:tab w:val="right" w:leader="dot" w:pos="9355"/>
      </w:tabs>
      <w:ind w:left="600"/>
    </w:pPr>
  </w:style>
  <w:style w:type="paragraph" w:styleId="Sumrio5">
    <w:name w:val="toc 5"/>
    <w:basedOn w:val="Normal"/>
    <w:next w:val="Normal"/>
    <w:uiPriority w:val="99"/>
    <w:semiHidden/>
    <w:rsid w:val="00B309A2"/>
    <w:pPr>
      <w:tabs>
        <w:tab w:val="right" w:leader="dot" w:pos="9355"/>
      </w:tabs>
      <w:ind w:left="800"/>
    </w:pPr>
  </w:style>
  <w:style w:type="paragraph" w:styleId="Sumrio6">
    <w:name w:val="toc 6"/>
    <w:basedOn w:val="Normal"/>
    <w:next w:val="Normal"/>
    <w:uiPriority w:val="99"/>
    <w:semiHidden/>
    <w:rsid w:val="00B309A2"/>
    <w:pPr>
      <w:tabs>
        <w:tab w:val="right" w:leader="dot" w:pos="9355"/>
      </w:tabs>
      <w:ind w:left="1000"/>
    </w:pPr>
  </w:style>
  <w:style w:type="paragraph" w:styleId="Sumrio7">
    <w:name w:val="toc 7"/>
    <w:basedOn w:val="Normal"/>
    <w:next w:val="Normal"/>
    <w:uiPriority w:val="99"/>
    <w:semiHidden/>
    <w:rsid w:val="00B309A2"/>
    <w:pPr>
      <w:tabs>
        <w:tab w:val="right" w:leader="dot" w:pos="9355"/>
      </w:tabs>
      <w:ind w:left="1200"/>
    </w:pPr>
  </w:style>
  <w:style w:type="paragraph" w:styleId="Sumrio8">
    <w:name w:val="toc 8"/>
    <w:basedOn w:val="Normal"/>
    <w:next w:val="Normal"/>
    <w:uiPriority w:val="99"/>
    <w:semiHidden/>
    <w:rsid w:val="00B309A2"/>
    <w:pPr>
      <w:tabs>
        <w:tab w:val="right" w:leader="dot" w:pos="9355"/>
      </w:tabs>
      <w:ind w:left="1400"/>
    </w:pPr>
  </w:style>
  <w:style w:type="paragraph" w:styleId="Sumrio9">
    <w:name w:val="toc 9"/>
    <w:basedOn w:val="Normal"/>
    <w:next w:val="Normal"/>
    <w:uiPriority w:val="99"/>
    <w:semiHidden/>
    <w:rsid w:val="00B309A2"/>
    <w:pPr>
      <w:tabs>
        <w:tab w:val="right" w:leader="dot" w:pos="9355"/>
      </w:tabs>
      <w:ind w:left="1600"/>
    </w:pPr>
  </w:style>
  <w:style w:type="table" w:customStyle="1" w:styleId="DrewSimple">
    <w:name w:val="Drew Simple"/>
    <w:basedOn w:val="Tabelaprofissional"/>
    <w:uiPriority w:val="99"/>
    <w:rsid w:val="00197C30"/>
    <w:rPr>
      <w:rFonts w:ascii="Arial" w:eastAsia="MS Mincho" w:hAnsi="Arial"/>
      <w:lang w:val="pt-BR" w:eastAsia="zh-CN"/>
    </w:rPr>
    <w:tblPr/>
    <w:tblStylePr w:type="firstRow">
      <w:rPr>
        <w:rFonts w:ascii="Arial" w:hAnsi="Arial" w:cs="Times New Roman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ascii="Arial" w:hAnsi="Arial" w:cs="Times New Roman"/>
        <w:b/>
        <w:sz w:val="20"/>
      </w:rPr>
      <w:tblPr/>
      <w:tcPr>
        <w:shd w:val="clear" w:color="auto" w:fill="E0E0E0"/>
      </w:tcPr>
    </w:tblStylePr>
  </w:style>
  <w:style w:type="paragraph" w:customStyle="1" w:styleId="SubFooter">
    <w:name w:val="SubFooter"/>
    <w:basedOn w:val="Rodap"/>
    <w:uiPriority w:val="99"/>
    <w:rsid w:val="00B309A2"/>
    <w:pPr>
      <w:pBdr>
        <w:top w:val="none" w:sz="0" w:space="0" w:color="auto"/>
      </w:pBdr>
    </w:pPr>
    <w:rPr>
      <w:sz w:val="12"/>
    </w:rPr>
  </w:style>
  <w:style w:type="paragraph" w:customStyle="1" w:styleId="HeadingA">
    <w:name w:val="Heading A"/>
    <w:basedOn w:val="Ttulo1"/>
    <w:uiPriority w:val="99"/>
    <w:rsid w:val="00B309A2"/>
    <w:pPr>
      <w:outlineLvl w:val="9"/>
    </w:pPr>
  </w:style>
  <w:style w:type="paragraph" w:customStyle="1" w:styleId="HeadingB">
    <w:name w:val="Heading B"/>
    <w:basedOn w:val="Ttulo2"/>
    <w:uiPriority w:val="99"/>
    <w:rsid w:val="00B309A2"/>
    <w:pPr>
      <w:outlineLvl w:val="9"/>
    </w:pPr>
  </w:style>
  <w:style w:type="paragraph" w:customStyle="1" w:styleId="HeadingC">
    <w:name w:val="Heading C"/>
    <w:basedOn w:val="Ttulo3"/>
    <w:uiPriority w:val="99"/>
    <w:rsid w:val="00B309A2"/>
    <w:pPr>
      <w:outlineLvl w:val="9"/>
    </w:pPr>
  </w:style>
  <w:style w:type="paragraph" w:customStyle="1" w:styleId="Editorscomments">
    <w:name w:val="Editor's comments"/>
    <w:basedOn w:val="Normal"/>
    <w:uiPriority w:val="99"/>
    <w:rsid w:val="00B309A2"/>
    <w:rPr>
      <w:b/>
      <w:bCs/>
      <w:color w:val="FF0000"/>
    </w:rPr>
  </w:style>
  <w:style w:type="paragraph" w:customStyle="1" w:styleId="Readerscomments">
    <w:name w:val="Reader's comments"/>
    <w:basedOn w:val="Normal"/>
    <w:uiPriority w:val="99"/>
    <w:rsid w:val="00B309A2"/>
    <w:rPr>
      <w:i/>
      <w:iCs/>
      <w:color w:val="CC00CC"/>
    </w:rPr>
  </w:style>
  <w:style w:type="table" w:styleId="Tabelaprofissional">
    <w:name w:val="Table Professional"/>
    <w:basedOn w:val="Tabelanormal"/>
    <w:uiPriority w:val="99"/>
    <w:rsid w:val="00197C30"/>
    <w:pPr>
      <w:overflowPunct w:val="0"/>
      <w:autoSpaceDE w:val="0"/>
      <w:autoSpaceDN w:val="0"/>
      <w:adjustRightInd w:val="0"/>
      <w:spacing w:after="120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egenda">
    <w:name w:val="caption"/>
    <w:basedOn w:val="Normal"/>
    <w:next w:val="Normal"/>
    <w:uiPriority w:val="99"/>
    <w:qFormat/>
    <w:rsid w:val="00783F49"/>
    <w:rPr>
      <w:b/>
      <w:bCs/>
    </w:rPr>
  </w:style>
  <w:style w:type="table" w:styleId="Tabelacomgrade">
    <w:name w:val="Table Grid"/>
    <w:basedOn w:val="Tabelanormal"/>
    <w:uiPriority w:val="99"/>
    <w:rsid w:val="00C97D61"/>
    <w:pPr>
      <w:overflowPunct w:val="0"/>
      <w:autoSpaceDE w:val="0"/>
      <w:autoSpaceDN w:val="0"/>
      <w:adjustRightInd w:val="0"/>
      <w:spacing w:after="12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5">
    <w:name w:val="Table Grid 5"/>
    <w:basedOn w:val="Tabelanormal"/>
    <w:uiPriority w:val="99"/>
    <w:rsid w:val="00581EE5"/>
    <w:pPr>
      <w:overflowPunct w:val="0"/>
      <w:autoSpaceDE w:val="0"/>
      <w:autoSpaceDN w:val="0"/>
      <w:adjustRightInd w:val="0"/>
      <w:spacing w:after="120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styleId="Hyperlink">
    <w:name w:val="Hyperlink"/>
    <w:uiPriority w:val="99"/>
    <w:rsid w:val="00706306"/>
    <w:rPr>
      <w:rFonts w:cs="Times New Roman"/>
      <w:color w:val="0000FF"/>
      <w:u w:val="single"/>
    </w:rPr>
  </w:style>
  <w:style w:type="character" w:styleId="Refdecomentrio">
    <w:name w:val="annotation reference"/>
    <w:uiPriority w:val="99"/>
    <w:semiHidden/>
    <w:rsid w:val="006E76AD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6E76AD"/>
  </w:style>
  <w:style w:type="character" w:customStyle="1" w:styleId="TextodecomentrioChar">
    <w:name w:val="Texto de comentário Char"/>
    <w:link w:val="Textodecomentrio"/>
    <w:uiPriority w:val="99"/>
    <w:semiHidden/>
    <w:locked/>
    <w:rsid w:val="000A6C32"/>
    <w:rPr>
      <w:rFonts w:ascii="Arial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6E76A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locked/>
    <w:rsid w:val="000A6C32"/>
    <w:rPr>
      <w:rFonts w:ascii="Arial" w:hAnsi="Arial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rsid w:val="006E76AD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0A6C32"/>
    <w:rPr>
      <w:rFonts w:cs="Times New Roman"/>
      <w:sz w:val="2"/>
    </w:rPr>
  </w:style>
  <w:style w:type="paragraph" w:customStyle="1" w:styleId="Style1">
    <w:name w:val="Style1"/>
    <w:basedOn w:val="Ttulo3"/>
    <w:autoRedefine/>
    <w:uiPriority w:val="99"/>
    <w:rsid w:val="005B4CE9"/>
    <w:pPr>
      <w:spacing w:before="0" w:after="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B546F"/>
    <w:pPr>
      <w:pageBreakBefore w:val="0"/>
      <w:numPr>
        <w:numId w:val="0"/>
      </w:numPr>
      <w:pBdr>
        <w:top w:val="none" w:sz="0" w:space="0" w:color="auto"/>
      </w:pBd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eastAsia="MS Gothic" w:hAnsi="Cambria"/>
      <w:bCs/>
      <w:color w:val="365F91"/>
      <w:kern w:val="0"/>
      <w:sz w:val="28"/>
      <w:szCs w:val="28"/>
      <w:lang w:eastAsia="ja-JP"/>
    </w:rPr>
  </w:style>
  <w:style w:type="paragraph" w:styleId="Remissivo1">
    <w:name w:val="index 1"/>
    <w:basedOn w:val="Normal"/>
    <w:next w:val="Normal"/>
    <w:autoRedefine/>
    <w:uiPriority w:val="99"/>
    <w:semiHidden/>
    <w:unhideWhenUsed/>
    <w:locked/>
    <w:rsid w:val="005B546F"/>
    <w:pPr>
      <w:ind w:left="200" w:hanging="200"/>
    </w:pPr>
  </w:style>
  <w:style w:type="paragraph" w:styleId="PargrafodaLista">
    <w:name w:val="List Paragraph"/>
    <w:basedOn w:val="Normal"/>
    <w:uiPriority w:val="34"/>
    <w:qFormat/>
    <w:rsid w:val="001170C0"/>
    <w:pPr>
      <w:ind w:left="720"/>
      <w:contextualSpacing/>
    </w:pPr>
  </w:style>
  <w:style w:type="character" w:customStyle="1" w:styleId="shorttext">
    <w:name w:val="short_text"/>
    <w:basedOn w:val="Fontepargpadro"/>
    <w:rsid w:val="00506FBC"/>
  </w:style>
  <w:style w:type="character" w:customStyle="1" w:styleId="hps">
    <w:name w:val="hps"/>
    <w:basedOn w:val="Fontepargpadro"/>
    <w:rsid w:val="00506FBC"/>
  </w:style>
  <w:style w:type="paragraph" w:styleId="Pr-formataoHTML">
    <w:name w:val="HTML Preformatted"/>
    <w:basedOn w:val="Normal"/>
    <w:link w:val="Pr-formataoHTMLChar"/>
    <w:uiPriority w:val="99"/>
    <w:unhideWhenUsed/>
    <w:locked/>
    <w:rsid w:val="006039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after="0"/>
      <w:textAlignment w:val="auto"/>
    </w:pPr>
    <w:rPr>
      <w:rFonts w:ascii="Courier New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03993"/>
    <w:rPr>
      <w:rFonts w:ascii="Courier New" w:hAnsi="Courier New" w:cs="Courier New"/>
    </w:rPr>
  </w:style>
  <w:style w:type="character" w:customStyle="1" w:styleId="hljs-string">
    <w:name w:val="hljs-string"/>
    <w:basedOn w:val="Fontepargpadro"/>
    <w:rsid w:val="00603993"/>
  </w:style>
  <w:style w:type="character" w:customStyle="1" w:styleId="hljs-attribute">
    <w:name w:val="hljs-attribute"/>
    <w:basedOn w:val="Fontepargpadro"/>
    <w:rsid w:val="00603993"/>
  </w:style>
  <w:style w:type="character" w:styleId="CdigoHTML">
    <w:name w:val="HTML Code"/>
    <w:basedOn w:val="Fontepargpadro"/>
    <w:uiPriority w:val="99"/>
    <w:semiHidden/>
    <w:unhideWhenUsed/>
    <w:locked/>
    <w:rsid w:val="004E6733"/>
    <w:rPr>
      <w:rFonts w:ascii="Courier New" w:eastAsia="Times New Roman" w:hAnsi="Courier New" w:cs="Courier New"/>
      <w:sz w:val="20"/>
      <w:szCs w:val="20"/>
    </w:rPr>
  </w:style>
  <w:style w:type="character" w:customStyle="1" w:styleId="hljs-value">
    <w:name w:val="hljs-value"/>
    <w:basedOn w:val="Fontepargpadro"/>
    <w:rsid w:val="004E6733"/>
  </w:style>
  <w:style w:type="character" w:customStyle="1" w:styleId="hljs-number">
    <w:name w:val="hljs-number"/>
    <w:basedOn w:val="Fontepargpadro"/>
    <w:rsid w:val="004E6733"/>
  </w:style>
  <w:style w:type="character" w:customStyle="1" w:styleId="hljs-literal">
    <w:name w:val="hljs-literal"/>
    <w:basedOn w:val="Fontepargpadro"/>
    <w:rsid w:val="004E6733"/>
  </w:style>
  <w:style w:type="character" w:styleId="MenoPendente">
    <w:name w:val="Unresolved Mention"/>
    <w:basedOn w:val="Fontepargpadro"/>
    <w:uiPriority w:val="99"/>
    <w:semiHidden/>
    <w:unhideWhenUsed/>
    <w:rsid w:val="004E6733"/>
    <w:rPr>
      <w:color w:val="808080"/>
      <w:shd w:val="clear" w:color="auto" w:fill="E6E6E6"/>
    </w:rPr>
  </w:style>
  <w:style w:type="character" w:styleId="HiperlinkVisitado">
    <w:name w:val="FollowedHyperlink"/>
    <w:basedOn w:val="Fontepargpadro"/>
    <w:uiPriority w:val="99"/>
    <w:semiHidden/>
    <w:unhideWhenUsed/>
    <w:locked/>
    <w:rsid w:val="00594BE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IBM\DocumentFactory\packages\Basic\PMMFULL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8FECC-1FD8-4462-8BB5-616C3738A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PMMFULLP</Template>
  <TotalTime>1845</TotalTime>
  <Pages>15</Pages>
  <Words>1975</Words>
  <Characters>10668</Characters>
  <Application>Microsoft Office Word</Application>
  <DocSecurity>0</DocSecurity>
  <Lines>88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Corporate Integration Architecture</vt:lpstr>
      <vt:lpstr>Corporate Integration Architecture</vt:lpstr>
    </vt:vector>
  </TitlesOfParts>
  <Company>casa</Company>
  <LinksUpToDate>false</LinksUpToDate>
  <CharactersWithSpaces>12618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Integration Architecture</dc:title>
  <dc:subject>Request Integration Document</dc:subject>
  <dc:creator>Fabrizio</dc:creator>
  <cp:lastModifiedBy>Fabrizio Rodrigues</cp:lastModifiedBy>
  <cp:revision>76</cp:revision>
  <cp:lastPrinted>2014-02-03T15:45:00Z</cp:lastPrinted>
  <dcterms:created xsi:type="dcterms:W3CDTF">2022-06-07T12:30:00Z</dcterms:created>
  <dcterms:modified xsi:type="dcterms:W3CDTF">2026-02-16T22:23:00Z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0.1</vt:lpwstr>
  </property>
</Properties>
</file>